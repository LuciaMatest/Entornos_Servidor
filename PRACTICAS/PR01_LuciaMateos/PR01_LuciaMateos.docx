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21665362"/>
        <w:docPartObj>
          <w:docPartGallery w:val="Cover Pages"/>
          <w:docPartUnique/>
        </w:docPartObj>
      </w:sdtPr>
      <w:sdtContent>
        <w:p w14:paraId="72AB219B" w14:textId="75B330F6" w:rsidR="00234B00" w:rsidRDefault="00234B00"/>
        <w:p w14:paraId="002086CA" w14:textId="760A589D" w:rsidR="00E2295E" w:rsidRPr="000E3DD5" w:rsidRDefault="00234B00" w:rsidP="000E3DD5">
          <w:pPr>
            <w:rPr>
              <w:rFonts w:asciiTheme="majorHAnsi" w:eastAsiaTheme="majorEastAsia" w:hAnsiTheme="majorHAnsi" w:cstheme="majorBidi"/>
              <w:b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9376" behindDoc="0" locked="0" layoutInCell="1" allowOverlap="1" wp14:anchorId="536F1310" wp14:editId="673B40A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0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34E217" w14:textId="29764B8D" w:rsidR="00234B00" w:rsidRDefault="00CB68A8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3 de octubre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36F131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74937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0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34E217" w14:textId="29764B8D" w:rsidR="00234B00" w:rsidRDefault="00CB68A8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3 de octubre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8352" behindDoc="0" locked="0" layoutInCell="1" allowOverlap="1" wp14:anchorId="672C1976" wp14:editId="21D9B90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42E77C2" w14:textId="3B9D9486" w:rsidR="00234B00" w:rsidRDefault="000D523F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Lucia Mateos esteban</w:t>
                                    </w:r>
                                  </w:p>
                                </w:sdtContent>
                              </w:sdt>
                              <w:p w14:paraId="75B524FD" w14:textId="1CC661CD" w:rsidR="00234B00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D523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Daw 2</w:t>
                                    </w:r>
                                  </w:sdtContent>
                                </w:sdt>
                              </w:p>
                              <w:p w14:paraId="4159041B" w14:textId="3242CC7A" w:rsidR="00234B00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51AE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Desarrollo Web en Entorno Servidor</w:t>
                                    </w:r>
                                  </w:sdtContent>
                                </w:sdt>
                                <w:r w:rsidR="00234B00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72C1976" id="Cuadro de texto 153" o:spid="_x0000_s1027" type="#_x0000_t202" style="position:absolute;margin-left:0;margin-top:0;width:453pt;height:51.4pt;z-index:25174835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42E77C2" w14:textId="3B9D9486" w:rsidR="00234B00" w:rsidRDefault="000D523F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Lucia Mateos esteban</w:t>
                              </w:r>
                            </w:p>
                          </w:sdtContent>
                        </w:sdt>
                        <w:p w14:paraId="75B524FD" w14:textId="1CC661CD" w:rsidR="00234B00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D523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Daw 2</w:t>
                              </w:r>
                            </w:sdtContent>
                          </w:sdt>
                        </w:p>
                        <w:p w14:paraId="4159041B" w14:textId="3242CC7A" w:rsidR="00234B00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51AE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Desarrollo Web en Entorno Servidor</w:t>
                              </w:r>
                            </w:sdtContent>
                          </w:sdt>
                          <w:r w:rsidR="00234B00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7328" behindDoc="0" locked="0" layoutInCell="1" allowOverlap="1" wp14:anchorId="389D2B39" wp14:editId="008FFB1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671C4" w14:textId="15621F6C" w:rsidR="00234B00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6E14B4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Manual instalación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775447" w14:textId="1501D081" w:rsidR="00234B00" w:rsidRDefault="00F1585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Pasos necesarios para </w:t>
                                    </w:r>
                                    <w:r w:rsidR="00C62E9F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tener un servidor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9D2B39" id="Cuadro de texto 154" o:spid="_x0000_s1028" type="#_x0000_t202" style="position:absolute;margin-left:0;margin-top:0;width:453pt;height:41.4pt;z-index:25174732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76F671C4" w14:textId="15621F6C" w:rsidR="00234B00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6E14B4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Manual instalación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775447" w14:textId="1501D081" w:rsidR="00234B00" w:rsidRDefault="00F1585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Pasos necesarios para </w:t>
                              </w:r>
                              <w:r w:rsidR="00C62E9F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tener un servidor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46304" behindDoc="0" locked="0" layoutInCell="1" allowOverlap="1" wp14:anchorId="2EA01225" wp14:editId="4DE4F42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55" name="Grupo 15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56" name="Rectángulo 156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Rectángulo 157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A0F11EF" id="Grupo 155" o:spid="_x0000_s1026" style="position:absolute;margin-left:0;margin-top:0;width:18pt;height:10in;z-index:2517463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Hi3cAgqAwAAyQoA&#10;AA4AAAAAAAAAAAAAAAAALgIAAGRycy9lMm9Eb2MueG1sUEsBAi0AFAAGAAgAAAAhAL3Rd8PaAAAA&#10;BQEAAA8AAAAAAAAAAAAAAAAAhAUAAGRycy9kb3ducmV2LnhtbFBLBQYAAAAABAAEAPMAAACLBgAA&#10;AAA=&#10;">
                    <v:rect id="Rectángulo 156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" fillcolor="#ed7d31 [3205]" stroked="f" strokeweight="1pt"/>
                    <v:rect id="Rectángulo 157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4948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C90594" w14:textId="1C5913B1" w:rsidR="00E2295E" w:rsidRDefault="00E2295E">
          <w:pPr>
            <w:pStyle w:val="TtuloTDC"/>
          </w:pPr>
          <w:r>
            <w:t>Contenido</w:t>
          </w:r>
        </w:p>
        <w:p w14:paraId="50499E63" w14:textId="3A5FC794" w:rsidR="00E2295E" w:rsidRDefault="00E2295E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46999" w:history="1">
            <w:r w:rsidRPr="009466AB">
              <w:rPr>
                <w:rStyle w:val="Hipervnculo"/>
                <w:noProof/>
              </w:rPr>
              <w:t>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466AB">
              <w:rPr>
                <w:rStyle w:val="Hipervnculo"/>
                <w:noProof/>
              </w:rPr>
              <w:t>Instalar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_Toc115646999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1701" w14:textId="654E91BB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0" w:history="1">
            <w:r w:rsidR="00E2295E" w:rsidRPr="009466AB">
              <w:rPr>
                <w:rStyle w:val="Hipervnculo"/>
                <w:noProof/>
              </w:rPr>
              <w:t>2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Crear la maquina: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_Toc115647000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2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55D54F70" w14:textId="47F0D609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1" w:history="1">
            <w:r w:rsidR="00E2295E" w:rsidRPr="009466AB">
              <w:rPr>
                <w:rStyle w:val="Hipervnculo"/>
                <w:noProof/>
              </w:rPr>
              <w:t>3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Instalar el sistema operativo: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_Toc115647001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3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73555FDD" w14:textId="0173D33B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2" w:history="1">
            <w:r w:rsidR="00E2295E" w:rsidRPr="009466AB">
              <w:rPr>
                <w:rStyle w:val="Hipervnculo"/>
                <w:noProof/>
              </w:rPr>
              <w:t>4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Configuración del sistema operativo: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_Toc115647002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3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2D4B9BDF" w14:textId="3A756F74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3" w:history="1">
            <w:r w:rsidR="00E2295E" w:rsidRPr="009466AB">
              <w:rPr>
                <w:rStyle w:val="Hipervnculo"/>
                <w:noProof/>
              </w:rPr>
              <w:t>5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Actualizaciones de Ubuntu: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_Toc115647003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6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48A773C8" w14:textId="5AF4B1EB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4" w:history="1">
            <w:r w:rsidR="00E2295E" w:rsidRPr="009466AB">
              <w:rPr>
                <w:rStyle w:val="Hipervnculo"/>
                <w:noProof/>
              </w:rPr>
              <w:t>6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Instalar servidor Apache2: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_Toc115647004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7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5B119B38" w14:textId="3CEE7A06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5" w:history="1">
            <w:r w:rsidR="00E2295E" w:rsidRPr="009466AB">
              <w:rPr>
                <w:rStyle w:val="Hipervnculo"/>
                <w:noProof/>
              </w:rPr>
              <w:t>7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Instalar PHP: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_Toc115647005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9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4D7C8BD5" w14:textId="665221B2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6" w:history="1">
            <w:r w:rsidR="00E2295E" w:rsidRPr="009466AB">
              <w:rPr>
                <w:rStyle w:val="Hipervnculo"/>
                <w:noProof/>
              </w:rPr>
              <w:t>8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Configuración de IP fija: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_Toc115647006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11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3E0D5813" w14:textId="6F0D73F6" w:rsidR="00E2295E" w:rsidRDefault="00000000">
          <w:pPr>
            <w:pStyle w:val="TDC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7" w:history="1">
            <w:r w:rsidR="00E2295E" w:rsidRPr="009466AB">
              <w:rPr>
                <w:rStyle w:val="Hipervnculo"/>
                <w:noProof/>
              </w:rPr>
              <w:t>9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Conexión servidor-VSCode (SSH)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_Toc115647007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13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20F8A7BF" w14:textId="4FBDC433" w:rsidR="00E2295E" w:rsidRDefault="00000000">
          <w:pPr>
            <w:pStyle w:val="TD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hyperlink w:anchor="_Toc115647008" w:history="1">
            <w:r w:rsidR="00E2295E" w:rsidRPr="009466AB">
              <w:rPr>
                <w:rStyle w:val="Hipervnculo"/>
                <w:noProof/>
              </w:rPr>
              <w:t>10</w:t>
            </w:r>
            <w:r w:rsidR="00E2295E">
              <w:rPr>
                <w:rFonts w:eastAsiaTheme="minorEastAsia"/>
                <w:noProof/>
                <w:lang w:eastAsia="es-ES"/>
              </w:rPr>
              <w:tab/>
            </w:r>
            <w:r w:rsidR="00E2295E" w:rsidRPr="009466AB">
              <w:rPr>
                <w:rStyle w:val="Hipervnculo"/>
                <w:noProof/>
              </w:rPr>
              <w:t>Vincular GitHub con el servidor:</w:t>
            </w:r>
            <w:r w:rsidR="00E2295E">
              <w:rPr>
                <w:noProof/>
                <w:webHidden/>
              </w:rPr>
              <w:tab/>
            </w:r>
            <w:r w:rsidR="00E2295E">
              <w:rPr>
                <w:noProof/>
                <w:webHidden/>
              </w:rPr>
              <w:fldChar w:fldCharType="begin"/>
            </w:r>
            <w:r w:rsidR="00E2295E">
              <w:rPr>
                <w:noProof/>
                <w:webHidden/>
              </w:rPr>
              <w:instrText xml:space="preserve"> PAGEREF _Toc115647008 \h </w:instrText>
            </w:r>
            <w:r w:rsidR="00E2295E">
              <w:rPr>
                <w:noProof/>
                <w:webHidden/>
              </w:rPr>
            </w:r>
            <w:r w:rsidR="00E2295E">
              <w:rPr>
                <w:noProof/>
                <w:webHidden/>
              </w:rPr>
              <w:fldChar w:fldCharType="separate"/>
            </w:r>
            <w:r w:rsidR="008135AB">
              <w:rPr>
                <w:noProof/>
                <w:webHidden/>
              </w:rPr>
              <w:t>15</w:t>
            </w:r>
            <w:r w:rsidR="00E2295E">
              <w:rPr>
                <w:noProof/>
                <w:webHidden/>
              </w:rPr>
              <w:fldChar w:fldCharType="end"/>
            </w:r>
          </w:hyperlink>
        </w:p>
        <w:p w14:paraId="76E7FE5E" w14:textId="6703EAF1" w:rsidR="00E2295E" w:rsidRDefault="00E2295E">
          <w:r>
            <w:rPr>
              <w:b/>
              <w:bCs/>
            </w:rPr>
            <w:fldChar w:fldCharType="end"/>
          </w:r>
        </w:p>
      </w:sdtContent>
    </w:sdt>
    <w:p w14:paraId="66566FEE" w14:textId="01A4F618" w:rsidR="00A845C0" w:rsidRPr="007A7C94" w:rsidRDefault="00E2295E" w:rsidP="007A7C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76196EF4" w14:textId="1DE0EA15" w:rsidR="00C62E9F" w:rsidRDefault="00C62E9F" w:rsidP="009347B0">
      <w:pPr>
        <w:pStyle w:val="Ttulo2"/>
        <w:numPr>
          <w:ilvl w:val="0"/>
          <w:numId w:val="13"/>
        </w:numPr>
      </w:pPr>
      <w:bookmarkStart w:id="0" w:name="_Toc115646999"/>
      <w:r>
        <w:lastRenderedPageBreak/>
        <w:t xml:space="preserve">Instalar </w:t>
      </w:r>
      <w:r w:rsidR="000C42DA">
        <w:t>software:</w:t>
      </w:r>
      <w:bookmarkEnd w:id="0"/>
    </w:p>
    <w:p w14:paraId="340EEBA1" w14:textId="60D469EA" w:rsidR="00833545" w:rsidRDefault="006842F2" w:rsidP="00FD6E97">
      <w:pPr>
        <w:pStyle w:val="Estilo2"/>
        <w:numPr>
          <w:ilvl w:val="1"/>
          <w:numId w:val="1"/>
        </w:numPr>
      </w:pPr>
      <w:r>
        <w:t xml:space="preserve">Descargamos </w:t>
      </w:r>
      <w:r w:rsidR="00C6291D" w:rsidRPr="00C705B9">
        <w:rPr>
          <w:b/>
          <w:bCs/>
        </w:rPr>
        <w:t>Oracle VM VirtualBox</w:t>
      </w:r>
      <w:r w:rsidR="00C6291D">
        <w:rPr>
          <w:b/>
          <w:bCs/>
        </w:rPr>
        <w:t xml:space="preserve"> </w:t>
      </w:r>
      <w:r w:rsidR="0031470A">
        <w:t>(</w:t>
      </w:r>
      <w:hyperlink r:id="rId12" w:history="1">
        <w:r w:rsidR="0031470A" w:rsidRPr="0031470A">
          <w:rPr>
            <w:rStyle w:val="Hipervnculo"/>
          </w:rPr>
          <w:t>https://www.virtualbox.org/</w:t>
        </w:r>
      </w:hyperlink>
      <w:r w:rsidR="0031470A">
        <w:t>)</w:t>
      </w:r>
      <w:r w:rsidR="00F5013B">
        <w:t xml:space="preserve"> y </w:t>
      </w:r>
      <w:r w:rsidR="0010751F">
        <w:t>la imagen con el sistema operativo</w:t>
      </w:r>
      <w:r w:rsidR="00F5013B">
        <w:t xml:space="preserve"> </w:t>
      </w:r>
      <w:r w:rsidR="00F5013B">
        <w:rPr>
          <w:b/>
          <w:bCs/>
        </w:rPr>
        <w:t>Ubuntu Server</w:t>
      </w:r>
      <w:r w:rsidR="00F93C48">
        <w:rPr>
          <w:b/>
          <w:bCs/>
        </w:rPr>
        <w:t xml:space="preserve"> </w:t>
      </w:r>
      <w:r w:rsidR="00F5013B">
        <w:rPr>
          <w:bCs/>
        </w:rPr>
        <w:t>(</w:t>
      </w:r>
      <w:hyperlink r:id="rId13" w:history="1">
        <w:r w:rsidR="00F93C48" w:rsidRPr="00F93C48">
          <w:rPr>
            <w:rStyle w:val="Hipervnculo"/>
            <w:bCs/>
          </w:rPr>
          <w:t>https://ubuntu.com/download/server</w:t>
        </w:r>
      </w:hyperlink>
      <w:r w:rsidR="00F93C48">
        <w:rPr>
          <w:bCs/>
        </w:rPr>
        <w:t xml:space="preserve">), en nuestro caso </w:t>
      </w:r>
      <w:r w:rsidR="00BC40A5">
        <w:rPr>
          <w:bCs/>
          <w:u w:val="single"/>
        </w:rPr>
        <w:t>Ubuntu Server 22.04.1</w:t>
      </w:r>
      <w:r w:rsidR="00BC40A5">
        <w:rPr>
          <w:bCs/>
        </w:rPr>
        <w:t>.</w:t>
      </w:r>
    </w:p>
    <w:p w14:paraId="01CC4B80" w14:textId="75B9A6A6" w:rsidR="000032B8" w:rsidRPr="000032B8" w:rsidRDefault="00EA671D" w:rsidP="009347B0">
      <w:pPr>
        <w:pStyle w:val="Ttulo2"/>
        <w:numPr>
          <w:ilvl w:val="0"/>
          <w:numId w:val="13"/>
        </w:numPr>
      </w:pPr>
      <w:bookmarkStart w:id="1" w:name="_Toc115647000"/>
      <w:r>
        <w:t>Crear la maquina:</w:t>
      </w:r>
      <w:bookmarkEnd w:id="1"/>
    </w:p>
    <w:p w14:paraId="37736795" w14:textId="4D8AF721" w:rsidR="00571D50" w:rsidRPr="00FD4BE3" w:rsidRDefault="0014750F" w:rsidP="009347B0">
      <w:pPr>
        <w:pStyle w:val="Estilo2"/>
        <w:numPr>
          <w:ilvl w:val="0"/>
          <w:numId w:val="3"/>
        </w:numPr>
      </w:pPr>
      <w:r>
        <w:t>Abrimos</w:t>
      </w:r>
      <w:r w:rsidR="00571D50">
        <w:t xml:space="preserve"> </w:t>
      </w:r>
      <w:r w:rsidR="00571D50" w:rsidRPr="00C705B9">
        <w:rPr>
          <w:b/>
          <w:bCs/>
        </w:rPr>
        <w:t>Oracle VM VirtualBox</w:t>
      </w:r>
      <w:r>
        <w:t xml:space="preserve"> y</w:t>
      </w:r>
      <w:r w:rsidR="00101464">
        <w:t xml:space="preserve"> creamos una </w:t>
      </w:r>
      <w:r w:rsidR="00101464" w:rsidRPr="00C705B9">
        <w:rPr>
          <w:u w:val="single"/>
        </w:rPr>
        <w:t>nueva máquina</w:t>
      </w:r>
      <w:r w:rsidR="009418A7">
        <w:rPr>
          <w:u w:val="single"/>
        </w:rPr>
        <w:t>.</w:t>
      </w:r>
    </w:p>
    <w:p w14:paraId="5B7AFF50" w14:textId="672EF691" w:rsidR="00EA671D" w:rsidRDefault="00EA671D" w:rsidP="00EA671D">
      <w:pPr>
        <w:pStyle w:val="Estilo2"/>
        <w:numPr>
          <w:ilvl w:val="2"/>
          <w:numId w:val="1"/>
        </w:numPr>
      </w:pPr>
      <w:r>
        <w:t xml:space="preserve">La llamaremos </w:t>
      </w:r>
      <w:r w:rsidR="00E761E3">
        <w:rPr>
          <w:b/>
          <w:bCs/>
        </w:rPr>
        <w:t xml:space="preserve">Ubuntu </w:t>
      </w:r>
      <w:r w:rsidR="00E761E3">
        <w:t>de</w:t>
      </w:r>
      <w:r w:rsidR="00E32094">
        <w:t xml:space="preserve"> tipo </w:t>
      </w:r>
      <w:r w:rsidR="00E32094">
        <w:rPr>
          <w:b/>
          <w:bCs/>
        </w:rPr>
        <w:t xml:space="preserve">Linux </w:t>
      </w:r>
      <w:r w:rsidR="00E761E3">
        <w:t>y versión</w:t>
      </w:r>
      <w:r w:rsidR="009378AD">
        <w:t xml:space="preserve"> </w:t>
      </w:r>
      <w:r w:rsidR="009378AD">
        <w:rPr>
          <w:b/>
          <w:bCs/>
        </w:rPr>
        <w:t>Ubuntu(64bits)</w:t>
      </w:r>
    </w:p>
    <w:p w14:paraId="5A2DD375" w14:textId="77777777" w:rsidR="00895DC0" w:rsidRDefault="009378AD" w:rsidP="005E19A4">
      <w:pPr>
        <w:pStyle w:val="Estilo2"/>
        <w:numPr>
          <w:ilvl w:val="2"/>
          <w:numId w:val="1"/>
        </w:numPr>
      </w:pPr>
      <w:r>
        <w:t xml:space="preserve">Pulsaremos </w:t>
      </w:r>
      <w:r>
        <w:rPr>
          <w:b/>
          <w:bCs/>
        </w:rPr>
        <w:t xml:space="preserve">Next </w:t>
      </w:r>
      <w:r w:rsidR="00C46DBB">
        <w:t>aceptando</w:t>
      </w:r>
      <w:r w:rsidR="00FD4BE3">
        <w:t xml:space="preserve"> todo lo que nos pida para crearla</w:t>
      </w:r>
      <w:r w:rsidR="005E19A4">
        <w:t xml:space="preserve"> </w:t>
      </w:r>
    </w:p>
    <w:p w14:paraId="7118B373" w14:textId="15B65F80" w:rsidR="0041431A" w:rsidRPr="00EB7A74" w:rsidRDefault="0041431A" w:rsidP="00895DC0">
      <w:pPr>
        <w:pStyle w:val="Estilo2"/>
        <w:numPr>
          <w:ilvl w:val="3"/>
          <w:numId w:val="1"/>
        </w:numPr>
        <w:rPr>
          <w:szCs w:val="24"/>
        </w:rPr>
      </w:pPr>
      <w:r>
        <w:t>L</w:t>
      </w:r>
      <w:r w:rsidRPr="0041431A">
        <w:t>a memoria que usará nuestra máquina virtua</w:t>
      </w:r>
      <w:r>
        <w:t>l</w:t>
      </w:r>
      <w:r w:rsidRPr="00EB7A74">
        <w:rPr>
          <w:szCs w:val="24"/>
        </w:rPr>
        <w:t>.</w:t>
      </w:r>
      <w:r w:rsidR="008D25E4" w:rsidRPr="00EB7A74">
        <w:rPr>
          <w:szCs w:val="24"/>
        </w:rPr>
        <w:t xml:space="preserve"> </w:t>
      </w:r>
      <w:r w:rsidR="008D25E4" w:rsidRPr="00EB7A74">
        <w:rPr>
          <w:i/>
          <w:iCs/>
          <w:szCs w:val="24"/>
        </w:rPr>
        <w:t>(</w:t>
      </w:r>
      <w:r w:rsidR="008D25E4" w:rsidRPr="00EB7A74">
        <w:rPr>
          <w:i/>
          <w:iCs/>
          <w:color w:val="000000"/>
          <w:szCs w:val="24"/>
        </w:rPr>
        <w:t>Crear un disco duro virtual ahora)</w:t>
      </w:r>
    </w:p>
    <w:p w14:paraId="1F5B9455" w14:textId="5C312BDE" w:rsidR="005E19A4" w:rsidRPr="005F4C7B" w:rsidRDefault="00125027" w:rsidP="00895DC0">
      <w:pPr>
        <w:pStyle w:val="Estilo2"/>
        <w:numPr>
          <w:ilvl w:val="3"/>
          <w:numId w:val="1"/>
        </w:numPr>
      </w:pPr>
      <w:r>
        <w:t>E</w:t>
      </w:r>
      <w:r w:rsidRPr="00125027">
        <w:t>l tipo de archivo de disco duro</w:t>
      </w:r>
      <w:r>
        <w:t xml:space="preserve">. </w:t>
      </w:r>
      <w:r w:rsidRPr="005F4C7B">
        <w:rPr>
          <w:i/>
          <w:iCs/>
        </w:rPr>
        <w:t>(</w:t>
      </w:r>
      <w:r w:rsidR="005F4C7B" w:rsidRPr="005F4C7B">
        <w:rPr>
          <w:i/>
          <w:iCs/>
        </w:rPr>
        <w:t>VDI</w:t>
      </w:r>
      <w:r w:rsidRPr="005F4C7B">
        <w:rPr>
          <w:i/>
          <w:iCs/>
        </w:rPr>
        <w:t>)</w:t>
      </w:r>
    </w:p>
    <w:p w14:paraId="656CDDB4" w14:textId="57EEECC2" w:rsidR="005F4C7B" w:rsidRDefault="00E761E3" w:rsidP="00895DC0">
      <w:pPr>
        <w:pStyle w:val="Estilo2"/>
        <w:numPr>
          <w:ilvl w:val="3"/>
          <w:numId w:val="1"/>
        </w:numPr>
      </w:pPr>
      <w:r>
        <w:t>E</w:t>
      </w:r>
      <w:r w:rsidRPr="00E761E3">
        <w:t>l tamaño del disco que vamos a crear</w:t>
      </w:r>
      <w:r w:rsidR="00074CB4">
        <w:t>.</w:t>
      </w:r>
      <w:r>
        <w:t xml:space="preserve"> (</w:t>
      </w:r>
      <w:r w:rsidRPr="00E761E3">
        <w:rPr>
          <w:i/>
          <w:iCs/>
        </w:rPr>
        <w:t>Reservado dinámicamente</w:t>
      </w:r>
      <w:r>
        <w:t>)</w:t>
      </w:r>
    </w:p>
    <w:p w14:paraId="5292BEB6" w14:textId="03FDAE17" w:rsidR="00E761E3" w:rsidRPr="009418A7" w:rsidRDefault="00E761E3" w:rsidP="00895DC0">
      <w:pPr>
        <w:pStyle w:val="Estilo2"/>
        <w:numPr>
          <w:ilvl w:val="3"/>
          <w:numId w:val="1"/>
        </w:numPr>
      </w:pPr>
      <w:r>
        <w:t xml:space="preserve">Establecemos </w:t>
      </w:r>
      <w:r w:rsidR="00A73E3F" w:rsidRPr="00A73E3F">
        <w:t>la carpeta donde se crea la unidad de disco duro virtual y su tamaño</w:t>
      </w:r>
      <w:r w:rsidR="00074CB4">
        <w:t>.</w:t>
      </w:r>
    </w:p>
    <w:p w14:paraId="77747F6C" w14:textId="445DFD3B" w:rsidR="009418A7" w:rsidRDefault="00D9154F" w:rsidP="00A73E3F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814658" wp14:editId="396304CC">
                <wp:simplePos x="0" y="0"/>
                <wp:positionH relativeFrom="column">
                  <wp:posOffset>3233420</wp:posOffset>
                </wp:positionH>
                <wp:positionV relativeFrom="paragraph">
                  <wp:posOffset>1919204</wp:posOffset>
                </wp:positionV>
                <wp:extent cx="280737" cy="104274"/>
                <wp:effectExtent l="0" t="0" r="24130" b="1016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37" cy="104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8DA03" id="Rectángulo 30" o:spid="_x0000_s1026" style="position:absolute;margin-left:254.6pt;margin-top:151.1pt;width:22.1pt;height: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765673" wp14:editId="47CEEAAC">
                <wp:simplePos x="0" y="0"/>
                <wp:positionH relativeFrom="column">
                  <wp:posOffset>2715661</wp:posOffset>
                </wp:positionH>
                <wp:positionV relativeFrom="paragraph">
                  <wp:posOffset>1344930</wp:posOffset>
                </wp:positionV>
                <wp:extent cx="228600" cy="97155"/>
                <wp:effectExtent l="0" t="0" r="19050" b="1714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7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F7C34" id="Rectángulo 29" o:spid="_x0000_s1026" style="position:absolute;margin-left:213.85pt;margin-top:105.9pt;width:18pt;height:7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613BC3" wp14:editId="118A26BF">
                <wp:simplePos x="0" y="0"/>
                <wp:positionH relativeFrom="column">
                  <wp:posOffset>2174875</wp:posOffset>
                </wp:positionH>
                <wp:positionV relativeFrom="paragraph">
                  <wp:posOffset>297815</wp:posOffset>
                </wp:positionV>
                <wp:extent cx="152400" cy="561975"/>
                <wp:effectExtent l="266700" t="0" r="19050" b="85725"/>
                <wp:wrapNone/>
                <wp:docPr id="6" name="Conector: curv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561975"/>
                        </a:xfrm>
                        <a:prstGeom prst="curvedConnector3">
                          <a:avLst>
                            <a:gd name="adj1" fmla="val 26256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32EB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6" o:spid="_x0000_s1026" type="#_x0000_t38" style="position:absolute;margin-left:171.25pt;margin-top:23.45pt;width:12pt;height:44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" adj="56714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4819A" wp14:editId="0D4C20F6">
                <wp:simplePos x="0" y="0"/>
                <wp:positionH relativeFrom="column">
                  <wp:posOffset>2330216</wp:posOffset>
                </wp:positionH>
                <wp:positionV relativeFrom="paragraph">
                  <wp:posOffset>156845</wp:posOffset>
                </wp:positionV>
                <wp:extent cx="241300" cy="203200"/>
                <wp:effectExtent l="0" t="0" r="25400" b="254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C6D2D" id="Rectángulo 4" o:spid="_x0000_s1026" style="position:absolute;margin-left:183.5pt;margin-top:12.35pt;width:19pt;height:1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" filled="f" strokecolor="#c00000" strokeweight="1pt"/>
            </w:pict>
          </mc:Fallback>
        </mc:AlternateContent>
      </w:r>
      <w:r w:rsidR="009418A7">
        <w:rPr>
          <w:noProof/>
        </w:rPr>
        <w:drawing>
          <wp:inline distT="0" distB="0" distL="0" distR="0" wp14:anchorId="36C0B326" wp14:editId="17184303">
            <wp:extent cx="4680000" cy="2656800"/>
            <wp:effectExtent l="0" t="0" r="635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1A74" w14:textId="46E370D6" w:rsidR="0014750F" w:rsidRDefault="00505463" w:rsidP="009347B0">
      <w:pPr>
        <w:pStyle w:val="Estilo2"/>
        <w:numPr>
          <w:ilvl w:val="0"/>
          <w:numId w:val="3"/>
        </w:numPr>
      </w:pPr>
      <w:r w:rsidRPr="00C705B9">
        <w:rPr>
          <w:u w:val="single"/>
        </w:rPr>
        <w:t>Configuraremos la red</w:t>
      </w:r>
      <w:r>
        <w:t xml:space="preserve"> antes de iniciar la máquina</w:t>
      </w:r>
    </w:p>
    <w:p w14:paraId="249C4FEB" w14:textId="22228E6C" w:rsidR="00E7712A" w:rsidRDefault="0035600A" w:rsidP="00974603">
      <w:pPr>
        <w:pStyle w:val="Estilo2"/>
        <w:numPr>
          <w:ilvl w:val="2"/>
          <w:numId w:val="1"/>
        </w:numPr>
      </w:pPr>
      <w:r>
        <w:t>Configuración:</w:t>
      </w:r>
      <w:r w:rsidR="00892F59">
        <w:t xml:space="preserve"> Red: Conectado a:</w:t>
      </w:r>
      <w:r w:rsidR="00974603">
        <w:t xml:space="preserve"> </w:t>
      </w:r>
      <w:r w:rsidR="00505463">
        <w:t xml:space="preserve">sustituimos </w:t>
      </w:r>
      <w:r w:rsidR="00505463" w:rsidRPr="00974603">
        <w:rPr>
          <w:b/>
          <w:bCs/>
        </w:rPr>
        <w:t>NAT</w:t>
      </w:r>
      <w:r w:rsidR="00505463">
        <w:t xml:space="preserve"> por </w:t>
      </w:r>
      <w:r w:rsidR="00505463" w:rsidRPr="00974603">
        <w:rPr>
          <w:b/>
          <w:bCs/>
        </w:rPr>
        <w:t>Adaptador puente</w:t>
      </w:r>
    </w:p>
    <w:p w14:paraId="192E0EA5" w14:textId="1B354A36" w:rsidR="00E7712A" w:rsidRDefault="00D9154F" w:rsidP="00E7712A">
      <w:pPr>
        <w:pStyle w:val="Estilo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B0AB7" wp14:editId="10DBE8C7">
                <wp:simplePos x="0" y="0"/>
                <wp:positionH relativeFrom="column">
                  <wp:posOffset>3407644</wp:posOffset>
                </wp:positionH>
                <wp:positionV relativeFrom="paragraph">
                  <wp:posOffset>1170940</wp:posOffset>
                </wp:positionV>
                <wp:extent cx="884555" cy="130810"/>
                <wp:effectExtent l="0" t="0" r="10795" b="2159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13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657B1" id="Rectángulo 11" o:spid="_x0000_s1026" style="position:absolute;margin-left:268.3pt;margin-top:92.2pt;width:69.65pt;height:1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5ED1AA" wp14:editId="58E1F415">
                <wp:simplePos x="0" y="0"/>
                <wp:positionH relativeFrom="column">
                  <wp:posOffset>2128520</wp:posOffset>
                </wp:positionH>
                <wp:positionV relativeFrom="paragraph">
                  <wp:posOffset>1484864</wp:posOffset>
                </wp:positionV>
                <wp:extent cx="736600" cy="156210"/>
                <wp:effectExtent l="0" t="0" r="25400" b="152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5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6EA17" id="Rectángulo 12" o:spid="_x0000_s1026" style="position:absolute;margin-left:167.6pt;margin-top:116.9pt;width:58pt;height:1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" filled="f" strokecolor="#c00000" strokeweight="1pt"/>
            </w:pict>
          </mc:Fallback>
        </mc:AlternateContent>
      </w:r>
      <w:r w:rsidR="00E7712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41304D" wp14:editId="666CA8E5">
                <wp:simplePos x="0" y="0"/>
                <wp:positionH relativeFrom="column">
                  <wp:posOffset>2899410</wp:posOffset>
                </wp:positionH>
                <wp:positionV relativeFrom="paragraph">
                  <wp:posOffset>230717</wp:posOffset>
                </wp:positionV>
                <wp:extent cx="330200" cy="262466"/>
                <wp:effectExtent l="0" t="0" r="12700" b="234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6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3A182" id="Rectángulo 13" o:spid="_x0000_s1026" style="position:absolute;margin-left:228.3pt;margin-top:18.15pt;width:26pt;height:2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" filled="f" strokecolor="#c00000" strokeweight="1pt"/>
            </w:pict>
          </mc:Fallback>
        </mc:AlternateContent>
      </w:r>
      <w:r w:rsidR="00E7712A">
        <w:rPr>
          <w:noProof/>
        </w:rPr>
        <w:drawing>
          <wp:inline distT="0" distB="0" distL="0" distR="0" wp14:anchorId="41A3E691" wp14:editId="1775A3C4">
            <wp:extent cx="4680000" cy="3067200"/>
            <wp:effectExtent l="0" t="0" r="635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6D4B" w14:textId="038BB718" w:rsidR="003D0579" w:rsidRDefault="003D0579" w:rsidP="009347B0">
      <w:pPr>
        <w:pStyle w:val="Ttulo2"/>
        <w:numPr>
          <w:ilvl w:val="0"/>
          <w:numId w:val="13"/>
        </w:numPr>
      </w:pPr>
      <w:bookmarkStart w:id="2" w:name="_Toc115647001"/>
      <w:r>
        <w:t>Instalar el sistema operativo:</w:t>
      </w:r>
      <w:bookmarkEnd w:id="2"/>
    </w:p>
    <w:p w14:paraId="47938A89" w14:textId="41E76B25" w:rsidR="00101464" w:rsidRDefault="00101464" w:rsidP="009347B0">
      <w:pPr>
        <w:pStyle w:val="Estilo2"/>
        <w:numPr>
          <w:ilvl w:val="0"/>
          <w:numId w:val="4"/>
        </w:numPr>
      </w:pPr>
      <w:r>
        <w:t>Ya creada</w:t>
      </w:r>
      <w:r w:rsidR="003D0579">
        <w:t xml:space="preserve"> la maquina y configurada</w:t>
      </w:r>
      <w:r>
        <w:t xml:space="preserve">, </w:t>
      </w:r>
      <w:r w:rsidR="003D0579">
        <w:t xml:space="preserve">pulsamos </w:t>
      </w:r>
      <w:r w:rsidR="003D0579">
        <w:rPr>
          <w:b/>
          <w:bCs/>
        </w:rPr>
        <w:t>Iniciar</w:t>
      </w:r>
      <w:r w:rsidR="0014750F">
        <w:t xml:space="preserve"> y se abrirá una nueva ventana donde nos pide seleccionar disco de inicio.</w:t>
      </w:r>
    </w:p>
    <w:p w14:paraId="5809F0AC" w14:textId="2268B6E6" w:rsidR="00E7712A" w:rsidRDefault="00D9154F" w:rsidP="0035224C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95C63" wp14:editId="70295753">
                <wp:simplePos x="0" y="0"/>
                <wp:positionH relativeFrom="column">
                  <wp:posOffset>2448226</wp:posOffset>
                </wp:positionH>
                <wp:positionV relativeFrom="paragraph">
                  <wp:posOffset>2123507</wp:posOffset>
                </wp:positionV>
                <wp:extent cx="1635726" cy="128337"/>
                <wp:effectExtent l="0" t="0" r="22225" b="241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26" cy="128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CB3B7" id="Rectángulo 15" o:spid="_x0000_s1026" style="position:absolute;margin-left:192.75pt;margin-top:167.2pt;width:128.8pt;height:1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0EAFF1" wp14:editId="263D680E">
                <wp:simplePos x="0" y="0"/>
                <wp:positionH relativeFrom="column">
                  <wp:posOffset>2223636</wp:posOffset>
                </wp:positionH>
                <wp:positionV relativeFrom="paragraph">
                  <wp:posOffset>1513908</wp:posOffset>
                </wp:positionV>
                <wp:extent cx="264695" cy="320608"/>
                <wp:effectExtent l="0" t="0" r="2159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95" cy="320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3796" id="Rectángulo 16" o:spid="_x0000_s1026" style="position:absolute;margin-left:175.1pt;margin-top:119.2pt;width:20.85pt;height:2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" filled="f" strokecolor="#c00000" strokeweight="1pt"/>
            </w:pict>
          </mc:Fallback>
        </mc:AlternateContent>
      </w:r>
      <w:r w:rsidR="007D737B">
        <w:rPr>
          <w:noProof/>
        </w:rPr>
        <w:drawing>
          <wp:inline distT="0" distB="0" distL="0" distR="0" wp14:anchorId="76E55E94" wp14:editId="01AAB818">
            <wp:extent cx="4680000" cy="3463200"/>
            <wp:effectExtent l="0" t="0" r="6350" b="444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3CA" w14:textId="6B30C98B" w:rsidR="0014750F" w:rsidRDefault="00505463" w:rsidP="009347B0">
      <w:pPr>
        <w:pStyle w:val="Estilo2"/>
        <w:numPr>
          <w:ilvl w:val="0"/>
          <w:numId w:val="4"/>
        </w:numPr>
      </w:pPr>
      <w:r>
        <w:t xml:space="preserve">Si nos aparece en pantalla: </w:t>
      </w:r>
      <w:r w:rsidRPr="002D7FD8">
        <w:rPr>
          <w:i/>
          <w:iCs/>
        </w:rPr>
        <w:t>Try or Install Ubuntu Server</w:t>
      </w:r>
      <w:r w:rsidR="00C705B9">
        <w:t>, podemos darle a enter o esperar.</w:t>
      </w:r>
    </w:p>
    <w:p w14:paraId="49B0CF82" w14:textId="578ECFD7" w:rsidR="007D737B" w:rsidRDefault="007D737B" w:rsidP="007D737B">
      <w:pPr>
        <w:pStyle w:val="Estilo2"/>
        <w:ind w:left="360"/>
        <w:jc w:val="center"/>
      </w:pPr>
    </w:p>
    <w:p w14:paraId="1008D69D" w14:textId="5C5D3198" w:rsidR="00C705B9" w:rsidRDefault="003E0C73" w:rsidP="009347B0">
      <w:pPr>
        <w:pStyle w:val="Ttulo2"/>
        <w:numPr>
          <w:ilvl w:val="0"/>
          <w:numId w:val="13"/>
        </w:numPr>
      </w:pPr>
      <w:bookmarkStart w:id="3" w:name="_Toc115647002"/>
      <w:r>
        <w:t xml:space="preserve">Configuración del sistema </w:t>
      </w:r>
      <w:r w:rsidR="00C62899">
        <w:t>operativo:</w:t>
      </w:r>
      <w:bookmarkEnd w:id="3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1"/>
        <w:gridCol w:w="4751"/>
      </w:tblGrid>
      <w:tr w:rsidR="0045236D" w14:paraId="568EF0FC" w14:textId="77777777" w:rsidTr="00FC2E43">
        <w:trPr>
          <w:trHeight w:val="1076"/>
        </w:trPr>
        <w:tc>
          <w:tcPr>
            <w:tcW w:w="2005" w:type="dxa"/>
          </w:tcPr>
          <w:p w14:paraId="060967CC" w14:textId="364F90D8" w:rsidR="0045236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  <w:u w:val="singl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749100" wp14:editId="0D6699E1">
                      <wp:simplePos x="0" y="0"/>
                      <wp:positionH relativeFrom="column">
                        <wp:posOffset>492825</wp:posOffset>
                      </wp:positionH>
                      <wp:positionV relativeFrom="paragraph">
                        <wp:posOffset>908347</wp:posOffset>
                      </wp:positionV>
                      <wp:extent cx="200233" cy="0"/>
                      <wp:effectExtent l="0" t="76200" r="9525" b="95250"/>
                      <wp:wrapNone/>
                      <wp:docPr id="47" name="Conector recto de flecha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23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E3D49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47" o:spid="_x0000_s1026" type="#_x0000_t32" style="position:absolute;margin-left:38.8pt;margin-top:71.5pt;width:15.7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45236D">
              <w:rPr>
                <w:noProof/>
                <w:color w:val="1F3864" w:themeColor="accent1" w:themeShade="80"/>
                <w:u w:val="single"/>
              </w:rPr>
              <w:drawing>
                <wp:inline distT="0" distB="0" distL="0" distR="0" wp14:anchorId="3F968918" wp14:editId="74A55CDC">
                  <wp:extent cx="2880000" cy="2404800"/>
                  <wp:effectExtent l="0" t="0" r="0" b="0"/>
                  <wp:docPr id="3" name="Imagen 3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ubuntu [Corriendo] - Oracle VM VirtualBox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19114" w14:textId="1741E2A4" w:rsidR="0045236D" w:rsidRDefault="0045236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</w:t>
              </w:r>
            </w:fldSimple>
            <w:r>
              <w:t>.Elegimos un idioma</w:t>
            </w:r>
          </w:p>
        </w:tc>
        <w:tc>
          <w:tcPr>
            <w:tcW w:w="2005" w:type="dxa"/>
          </w:tcPr>
          <w:p w14:paraId="2E58C6EC" w14:textId="4DE646A8" w:rsidR="003E0C73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6317267" wp14:editId="06358AA9">
                      <wp:simplePos x="0" y="0"/>
                      <wp:positionH relativeFrom="column">
                        <wp:posOffset>659695</wp:posOffset>
                      </wp:positionH>
                      <wp:positionV relativeFrom="paragraph">
                        <wp:posOffset>574624</wp:posOffset>
                      </wp:positionV>
                      <wp:extent cx="1555148" cy="493910"/>
                      <wp:effectExtent l="0" t="0" r="26035" b="20955"/>
                      <wp:wrapNone/>
                      <wp:docPr id="48" name="Rectángul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148" cy="493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D95105" id="Rectángulo 48" o:spid="_x0000_s1026" style="position:absolute;margin-left:51.95pt;margin-top:45.25pt;width:122.45pt;height:38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" filled="f" strokecolor="#c00000" strokeweight="1pt"/>
                  </w:pict>
                </mc:Fallback>
              </mc:AlternateContent>
            </w:r>
            <w:r w:rsidR="0045236D">
              <w:rPr>
                <w:noProof/>
                <w:color w:val="1F3864" w:themeColor="accent1" w:themeShade="80"/>
              </w:rPr>
              <w:drawing>
                <wp:inline distT="0" distB="0" distL="0" distR="0" wp14:anchorId="37FEA2B1" wp14:editId="06E86BD8">
                  <wp:extent cx="2880000" cy="2404800"/>
                  <wp:effectExtent l="0" t="0" r="0" b="0"/>
                  <wp:docPr id="5" name="Imagen 5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ubuntu [Corriendo] - Oracle VM VirtualBox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7705F" w14:textId="638E47F3" w:rsidR="0045236D" w:rsidRDefault="003E0C73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2</w:t>
              </w:r>
            </w:fldSimple>
            <w:r>
              <w:t>.Configuración del teclado</w:t>
            </w:r>
          </w:p>
        </w:tc>
      </w:tr>
      <w:tr w:rsidR="0045236D" w14:paraId="1AB9AEBC" w14:textId="77777777" w:rsidTr="00FC2E43">
        <w:trPr>
          <w:trHeight w:val="1057"/>
        </w:trPr>
        <w:tc>
          <w:tcPr>
            <w:tcW w:w="2005" w:type="dxa"/>
          </w:tcPr>
          <w:p w14:paraId="2DA7654B" w14:textId="5711180A" w:rsidR="00C35309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5D42DB8" wp14:editId="2AE2D3F4">
                      <wp:simplePos x="0" y="0"/>
                      <wp:positionH relativeFrom="column">
                        <wp:posOffset>899966</wp:posOffset>
                      </wp:positionH>
                      <wp:positionV relativeFrom="paragraph">
                        <wp:posOffset>2220586</wp:posOffset>
                      </wp:positionV>
                      <wp:extent cx="320374" cy="0"/>
                      <wp:effectExtent l="0" t="76200" r="22860" b="95250"/>
                      <wp:wrapNone/>
                      <wp:docPr id="49" name="Conector recto de flecha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037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C3C797" id="Conector recto de flecha 49" o:spid="_x0000_s1026" type="#_x0000_t32" style="position:absolute;margin-left:70.85pt;margin-top:174.85pt;width:25.2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65F52344" wp14:editId="1D7E0421">
                  <wp:extent cx="2880000" cy="2404800"/>
                  <wp:effectExtent l="0" t="0" r="0" b="0"/>
                  <wp:docPr id="7" name="Imagen 7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ubuntu [Corriendo] - Oracle VM VirtualBox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FD2C8" w14:textId="3C59BD03" w:rsidR="0045236D" w:rsidRDefault="00C35309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3</w:t>
              </w:r>
            </w:fldSimple>
            <w:r>
              <w:t>. Elegimos el tipo de instalación</w:t>
            </w:r>
          </w:p>
        </w:tc>
        <w:tc>
          <w:tcPr>
            <w:tcW w:w="2005" w:type="dxa"/>
          </w:tcPr>
          <w:p w14:paraId="3A4619E1" w14:textId="611A3301" w:rsidR="00C35309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523A480" wp14:editId="7C103D1E">
                      <wp:simplePos x="0" y="0"/>
                      <wp:positionH relativeFrom="column">
                        <wp:posOffset>906650</wp:posOffset>
                      </wp:positionH>
                      <wp:positionV relativeFrom="paragraph">
                        <wp:posOffset>2200562</wp:posOffset>
                      </wp:positionV>
                      <wp:extent cx="280327" cy="0"/>
                      <wp:effectExtent l="0" t="76200" r="24765" b="95250"/>
                      <wp:wrapNone/>
                      <wp:docPr id="50" name="Conector recto de flecha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032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2634C8" id="Conector recto de flecha 50" o:spid="_x0000_s1026" type="#_x0000_t32" style="position:absolute;margin-left:71.4pt;margin-top:173.25pt;width:22.0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23750898" wp14:editId="3D9148E4">
                  <wp:extent cx="2880000" cy="2404800"/>
                  <wp:effectExtent l="0" t="0" r="0" b="0"/>
                  <wp:docPr id="8" name="Imagen 8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ubuntu [Corriendo] - Oracle VM VirtualBox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61754" w14:textId="6113E1C8" w:rsidR="0045236D" w:rsidRDefault="00C35309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4</w:t>
              </w:r>
            </w:fldSimple>
            <w:r>
              <w:t>.</w:t>
            </w:r>
            <w:r w:rsidRPr="001B676E">
              <w:t>Conexión de red (la modificaremos más adelante)</w:t>
            </w:r>
          </w:p>
        </w:tc>
      </w:tr>
      <w:tr w:rsidR="0045236D" w14:paraId="76CE9EEB" w14:textId="77777777" w:rsidTr="00FC2E43">
        <w:trPr>
          <w:trHeight w:val="1057"/>
        </w:trPr>
        <w:tc>
          <w:tcPr>
            <w:tcW w:w="2005" w:type="dxa"/>
          </w:tcPr>
          <w:p w14:paraId="7DF1F215" w14:textId="666DA727" w:rsidR="00C35309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7B266D3" wp14:editId="5BFAD9F0">
                      <wp:simplePos x="0" y="0"/>
                      <wp:positionH relativeFrom="column">
                        <wp:posOffset>986734</wp:posOffset>
                      </wp:positionH>
                      <wp:positionV relativeFrom="paragraph">
                        <wp:posOffset>2211876</wp:posOffset>
                      </wp:positionV>
                      <wp:extent cx="233272" cy="0"/>
                      <wp:effectExtent l="0" t="76200" r="14605" b="95250"/>
                      <wp:wrapNone/>
                      <wp:docPr id="51" name="Conector recto de flecha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327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FCE54B" id="Conector recto de flecha 51" o:spid="_x0000_s1026" type="#_x0000_t32" style="position:absolute;margin-left:77.7pt;margin-top:174.15pt;width:18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5977BEB8" wp14:editId="09A6343D">
                  <wp:extent cx="2880000" cy="2404800"/>
                  <wp:effectExtent l="0" t="0" r="0" b="0"/>
                  <wp:docPr id="9" name="Imagen 9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ubuntu [Corriendo] - Oracle VM VirtualBox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12522" w14:textId="1D1587A1" w:rsidR="0045236D" w:rsidRDefault="00C35309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5</w:t>
              </w:r>
            </w:fldSimple>
            <w:r>
              <w:t>.</w:t>
            </w:r>
            <w:r w:rsidRPr="00A00D7A">
              <w:t>Configuración del proxy</w:t>
            </w:r>
          </w:p>
        </w:tc>
        <w:tc>
          <w:tcPr>
            <w:tcW w:w="2005" w:type="dxa"/>
          </w:tcPr>
          <w:p w14:paraId="5D445861" w14:textId="421A3559" w:rsidR="00A37627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27D743F" wp14:editId="236B8CA7">
                      <wp:simplePos x="0" y="0"/>
                      <wp:positionH relativeFrom="column">
                        <wp:posOffset>980069</wp:posOffset>
                      </wp:positionH>
                      <wp:positionV relativeFrom="paragraph">
                        <wp:posOffset>2198528</wp:posOffset>
                      </wp:positionV>
                      <wp:extent cx="220257" cy="6674"/>
                      <wp:effectExtent l="0" t="57150" r="27940" b="88900"/>
                      <wp:wrapNone/>
                      <wp:docPr id="52" name="Conector recto de flecha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257" cy="66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559275" id="Conector recto de flecha 52" o:spid="_x0000_s1026" type="#_x0000_t32" style="position:absolute;margin-left:77.15pt;margin-top:173.1pt;width:17.35pt;height: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7AAB1C79" wp14:editId="482EC0BB">
                  <wp:extent cx="2880000" cy="2404800"/>
                  <wp:effectExtent l="0" t="0" r="0" b="0"/>
                  <wp:docPr id="18" name="Imagen 18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 descr="ubuntu [Corriendo] - Oracle VM VirtualBox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A6416" w14:textId="4DB9D823" w:rsidR="0045236D" w:rsidRDefault="00A37627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6</w:t>
              </w:r>
            </w:fldSimple>
            <w:r>
              <w:t>.</w:t>
            </w:r>
            <w:r w:rsidR="009347B0">
              <w:t>Configuración</w:t>
            </w:r>
            <w:r>
              <w:t xml:space="preserve"> de la dirección Ubuntu</w:t>
            </w:r>
          </w:p>
        </w:tc>
      </w:tr>
      <w:tr w:rsidR="0045236D" w14:paraId="1B11CCDC" w14:textId="77777777" w:rsidTr="00FC2E43">
        <w:trPr>
          <w:trHeight w:val="1057"/>
        </w:trPr>
        <w:tc>
          <w:tcPr>
            <w:tcW w:w="2005" w:type="dxa"/>
          </w:tcPr>
          <w:p w14:paraId="08E0ECE5" w14:textId="3C3B1B16" w:rsidR="00A37627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28AE612" wp14:editId="583161F1">
                      <wp:simplePos x="0" y="0"/>
                      <wp:positionH relativeFrom="column">
                        <wp:posOffset>893292</wp:posOffset>
                      </wp:positionH>
                      <wp:positionV relativeFrom="paragraph">
                        <wp:posOffset>2196516</wp:posOffset>
                      </wp:positionV>
                      <wp:extent cx="333723" cy="6674"/>
                      <wp:effectExtent l="0" t="76200" r="28575" b="88900"/>
                      <wp:wrapNone/>
                      <wp:docPr id="53" name="Conector recto de flecha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3723" cy="66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00AA40" id="Conector recto de flecha 53" o:spid="_x0000_s1026" type="#_x0000_t32" style="position:absolute;margin-left:70.35pt;margin-top:172.95pt;width:26.3pt;height:.5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35704F14" wp14:editId="7B5E576B">
                  <wp:extent cx="2880000" cy="2404800"/>
                  <wp:effectExtent l="0" t="0" r="0" b="0"/>
                  <wp:docPr id="19" name="Imagen 19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 descr="ubuntu [Corriendo] - Oracle VM VirtualBox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3922F" w14:textId="486D9FEC" w:rsidR="0045236D" w:rsidRDefault="00A37627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7</w:t>
              </w:r>
            </w:fldSimple>
            <w:r>
              <w:t>.</w:t>
            </w:r>
            <w:r w:rsidRPr="00372FD0">
              <w:t>Configuración de almacenamiento guiada</w:t>
            </w:r>
          </w:p>
        </w:tc>
        <w:tc>
          <w:tcPr>
            <w:tcW w:w="2005" w:type="dxa"/>
          </w:tcPr>
          <w:p w14:paraId="09AC6BB6" w14:textId="1DD21B31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069F6AD" wp14:editId="42CA04C8">
                      <wp:simplePos x="0" y="0"/>
                      <wp:positionH relativeFrom="column">
                        <wp:posOffset>1020116</wp:posOffset>
                      </wp:positionH>
                      <wp:positionV relativeFrom="paragraph">
                        <wp:posOffset>2143120</wp:posOffset>
                      </wp:positionV>
                      <wp:extent cx="186885" cy="0"/>
                      <wp:effectExtent l="0" t="76200" r="22860" b="95250"/>
                      <wp:wrapNone/>
                      <wp:docPr id="55" name="Conector recto de flecha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8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C41B30" id="Conector recto de flecha 55" o:spid="_x0000_s1026" type="#_x0000_t32" style="position:absolute;margin-left:80.3pt;margin-top:168.75pt;width:14.7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45AADC3" wp14:editId="49D31872">
                      <wp:simplePos x="0" y="0"/>
                      <wp:positionH relativeFrom="column">
                        <wp:posOffset>292601</wp:posOffset>
                      </wp:positionH>
                      <wp:positionV relativeFrom="paragraph">
                        <wp:posOffset>414437</wp:posOffset>
                      </wp:positionV>
                      <wp:extent cx="2262639" cy="1541799"/>
                      <wp:effectExtent l="0" t="0" r="23495" b="20320"/>
                      <wp:wrapNone/>
                      <wp:docPr id="54" name="Rectá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2639" cy="15417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1E1238" id="Rectángulo 54" o:spid="_x0000_s1026" style="position:absolute;margin-left:23.05pt;margin-top:32.65pt;width:178.15pt;height:12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" filled="f" strokecolor="#c00000" strokeweight="1pt"/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2DBD4FF7" wp14:editId="6D4C8B92">
                  <wp:extent cx="2880000" cy="2404800"/>
                  <wp:effectExtent l="0" t="0" r="0" b="0"/>
                  <wp:docPr id="20" name="Imagen 20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 descr="ubuntu [Corriendo] - Oracle VM VirtualBox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BF5CE" w14:textId="13879C20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8</w:t>
              </w:r>
            </w:fldSimple>
            <w:r>
              <w:t>.</w:t>
            </w:r>
            <w:r w:rsidRPr="006532FE">
              <w:t>Resumen de la configuración</w:t>
            </w:r>
          </w:p>
        </w:tc>
      </w:tr>
      <w:tr w:rsidR="0045236D" w14:paraId="287C37E4" w14:textId="77777777" w:rsidTr="00FC2E43">
        <w:trPr>
          <w:trHeight w:val="1057"/>
        </w:trPr>
        <w:tc>
          <w:tcPr>
            <w:tcW w:w="2005" w:type="dxa"/>
          </w:tcPr>
          <w:p w14:paraId="00F09E2E" w14:textId="34A0FFD3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F830C6F" wp14:editId="5AC38706">
                      <wp:simplePos x="0" y="0"/>
                      <wp:positionH relativeFrom="column">
                        <wp:posOffset>1080177</wp:posOffset>
                      </wp:positionH>
                      <wp:positionV relativeFrom="paragraph">
                        <wp:posOffset>1653851</wp:posOffset>
                      </wp:positionV>
                      <wp:extent cx="166861" cy="0"/>
                      <wp:effectExtent l="0" t="76200" r="24130" b="95250"/>
                      <wp:wrapNone/>
                      <wp:docPr id="56" name="Conector recto de flecha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68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C7E78C" id="Conector recto de flecha 56" o:spid="_x0000_s1026" type="#_x0000_t32" style="position:absolute;margin-left:85.05pt;margin-top:130.2pt;width:13.1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1A055E4D" wp14:editId="2C9348DE">
                  <wp:extent cx="2880000" cy="2404800"/>
                  <wp:effectExtent l="0" t="0" r="0" b="0"/>
                  <wp:docPr id="22" name="Imagen 22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 descr="ubuntu [Corriendo] - Oracle VM VirtualBox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CD26A" w14:textId="6A56E17C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9</w:t>
              </w:r>
            </w:fldSimple>
            <w:r>
              <w:t>.</w:t>
            </w:r>
            <w:r w:rsidRPr="00393179">
              <w:t>Confirmar acción destructiva</w:t>
            </w:r>
          </w:p>
        </w:tc>
        <w:tc>
          <w:tcPr>
            <w:tcW w:w="2005" w:type="dxa"/>
          </w:tcPr>
          <w:p w14:paraId="3F87962A" w14:textId="5D341520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21B6749" wp14:editId="5628C8AB">
                      <wp:simplePos x="0" y="0"/>
                      <wp:positionH relativeFrom="column">
                        <wp:posOffset>986744</wp:posOffset>
                      </wp:positionH>
                      <wp:positionV relativeFrom="paragraph">
                        <wp:posOffset>2261226</wp:posOffset>
                      </wp:positionV>
                      <wp:extent cx="240280" cy="6674"/>
                      <wp:effectExtent l="0" t="57150" r="45720" b="88900"/>
                      <wp:wrapNone/>
                      <wp:docPr id="58" name="Conector recto de flecha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280" cy="66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A21720" id="Conector recto de flecha 58" o:spid="_x0000_s1026" type="#_x0000_t32" style="position:absolute;margin-left:77.7pt;margin-top:178.05pt;width:18.9pt;height: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1EA0253" wp14:editId="0A7987AD">
                      <wp:simplePos x="0" y="0"/>
                      <wp:positionH relativeFrom="column">
                        <wp:posOffset>279252</wp:posOffset>
                      </wp:positionH>
                      <wp:positionV relativeFrom="paragraph">
                        <wp:posOffset>632659</wp:posOffset>
                      </wp:positionV>
                      <wp:extent cx="2376105" cy="867679"/>
                      <wp:effectExtent l="0" t="0" r="24765" b="27940"/>
                      <wp:wrapNone/>
                      <wp:docPr id="57" name="Rectángu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105" cy="8676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52C564" id="Rectángulo 57" o:spid="_x0000_s1026" style="position:absolute;margin-left:22pt;margin-top:49.8pt;width:187.1pt;height:68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" filled="f" strokecolor="#c00000" strokeweight="1pt"/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3F0BF9F8" wp14:editId="420CB58A">
                  <wp:extent cx="2880000" cy="2404800"/>
                  <wp:effectExtent l="0" t="0" r="0" b="0"/>
                  <wp:docPr id="23" name="Imagen 23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 descr="ubuntu [Corriendo] - Oracle VM VirtualBox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0F2B7" w14:textId="47045527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10</w:t>
              </w:r>
            </w:fldSimple>
            <w:r>
              <w:t>.</w:t>
            </w:r>
            <w:r w:rsidRPr="00547C73">
              <w:t>Configuración de perfil</w:t>
            </w:r>
          </w:p>
        </w:tc>
      </w:tr>
      <w:tr w:rsidR="0045236D" w14:paraId="1F0BE1AF" w14:textId="77777777" w:rsidTr="00FC2E43">
        <w:trPr>
          <w:trHeight w:val="1063"/>
        </w:trPr>
        <w:tc>
          <w:tcPr>
            <w:tcW w:w="2005" w:type="dxa"/>
          </w:tcPr>
          <w:p w14:paraId="7BFDC6C9" w14:textId="08EF03CC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4714F3F" wp14:editId="03F93311">
                      <wp:simplePos x="0" y="0"/>
                      <wp:positionH relativeFrom="column">
                        <wp:posOffset>919990</wp:posOffset>
                      </wp:positionH>
                      <wp:positionV relativeFrom="paragraph">
                        <wp:posOffset>557841</wp:posOffset>
                      </wp:positionV>
                      <wp:extent cx="1081261" cy="146838"/>
                      <wp:effectExtent l="0" t="0" r="24130" b="24765"/>
                      <wp:wrapNone/>
                      <wp:docPr id="60" name="Rectángul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261" cy="1468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3550895" id="Rectángulo 60" o:spid="_x0000_s1026" style="position:absolute;margin-left:72.45pt;margin-top:43.9pt;width:85.15pt;height:11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" filled="f" strokecolor="#c00000" strokeweight="1pt"/>
                  </w:pict>
                </mc:Fallback>
              </mc:AlternateContent>
            </w: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7541462" wp14:editId="1D0F2374">
                      <wp:simplePos x="0" y="0"/>
                      <wp:positionH relativeFrom="column">
                        <wp:posOffset>1006758</wp:posOffset>
                      </wp:positionH>
                      <wp:positionV relativeFrom="paragraph">
                        <wp:posOffset>2199756</wp:posOffset>
                      </wp:positionV>
                      <wp:extent cx="206908" cy="0"/>
                      <wp:effectExtent l="0" t="76200" r="22225" b="95250"/>
                      <wp:wrapNone/>
                      <wp:docPr id="59" name="Conector recto de flecha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690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7090A1" id="Conector recto de flecha 59" o:spid="_x0000_s1026" type="#_x0000_t32" style="position:absolute;margin-left:79.25pt;margin-top:173.2pt;width:16.3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22E839F5" wp14:editId="7C9D376F">
                  <wp:extent cx="2880000" cy="2404800"/>
                  <wp:effectExtent l="0" t="0" r="0" b="0"/>
                  <wp:docPr id="24" name="Imagen 24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 descr="ubuntu [Corriendo] - Oracle VM VirtualBox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8DE66" w14:textId="1A3AD193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11</w:t>
              </w:r>
            </w:fldSimple>
            <w:r>
              <w:t>.</w:t>
            </w:r>
            <w:r w:rsidRPr="008E0CD0">
              <w:t>Configuración de SSH</w:t>
            </w:r>
          </w:p>
        </w:tc>
        <w:tc>
          <w:tcPr>
            <w:tcW w:w="2005" w:type="dxa"/>
          </w:tcPr>
          <w:p w14:paraId="4DCDF64B" w14:textId="0014B5FB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596201F" wp14:editId="750D6D8A">
                      <wp:simplePos x="0" y="0"/>
                      <wp:positionH relativeFrom="column">
                        <wp:posOffset>980069</wp:posOffset>
                      </wp:positionH>
                      <wp:positionV relativeFrom="paragraph">
                        <wp:posOffset>2273175</wp:posOffset>
                      </wp:positionV>
                      <wp:extent cx="226737" cy="0"/>
                      <wp:effectExtent l="0" t="76200" r="20955" b="95250"/>
                      <wp:wrapNone/>
                      <wp:docPr id="62" name="Conector recto de flecha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673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A5558C" id="Conector recto de flecha 62" o:spid="_x0000_s1026" type="#_x0000_t32" style="position:absolute;margin-left:77.15pt;margin-top:179pt;width:17.8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62691F6E" wp14:editId="3664A864">
                  <wp:extent cx="2880000" cy="2404800"/>
                  <wp:effectExtent l="0" t="0" r="0" b="0"/>
                  <wp:docPr id="25" name="Imagen 25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25" descr="ubuntu [Corriendo] - Oracle VM VirtualBox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8CE36" w14:textId="549A8BCE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12</w:t>
              </w:r>
            </w:fldSimple>
            <w:r>
              <w:t>.</w:t>
            </w:r>
            <w:r w:rsidRPr="00E21C22">
              <w:t>Controladores de terceros</w:t>
            </w:r>
          </w:p>
        </w:tc>
      </w:tr>
      <w:tr w:rsidR="0045236D" w14:paraId="774699BE" w14:textId="77777777" w:rsidTr="00FC2E43">
        <w:trPr>
          <w:trHeight w:val="1057"/>
        </w:trPr>
        <w:tc>
          <w:tcPr>
            <w:tcW w:w="2005" w:type="dxa"/>
          </w:tcPr>
          <w:p w14:paraId="2B3789C4" w14:textId="03B7B667" w:rsidR="00CD3E9D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  <w:color w:val="1F3864" w:themeColor="accent1" w:themeShade="8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9DD52CD" wp14:editId="4F5C3B33">
                      <wp:simplePos x="0" y="0"/>
                      <wp:positionH relativeFrom="column">
                        <wp:posOffset>1013432</wp:posOffset>
                      </wp:positionH>
                      <wp:positionV relativeFrom="paragraph">
                        <wp:posOffset>2203190</wp:posOffset>
                      </wp:positionV>
                      <wp:extent cx="166862" cy="6675"/>
                      <wp:effectExtent l="0" t="76200" r="24130" b="88900"/>
                      <wp:wrapNone/>
                      <wp:docPr id="63" name="Conector recto de flecha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6862" cy="66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AFDDE7" id="Conector recto de flecha 63" o:spid="_x0000_s1026" type="#_x0000_t32" style="position:absolute;margin-left:79.8pt;margin-top:173.5pt;width:13.15pt;height: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" strokecolor="#c00000" strokeweight=".5pt">
                      <v:stroke endarrow="block" joinstyle="miter"/>
                    </v:shape>
                  </w:pict>
                </mc:Fallback>
              </mc:AlternateContent>
            </w:r>
            <w:r w:rsidR="003E0C73">
              <w:rPr>
                <w:noProof/>
                <w:color w:val="1F3864" w:themeColor="accent1" w:themeShade="80"/>
              </w:rPr>
              <w:drawing>
                <wp:inline distT="0" distB="0" distL="0" distR="0" wp14:anchorId="609BC720" wp14:editId="09B434A4">
                  <wp:extent cx="2880000" cy="2404800"/>
                  <wp:effectExtent l="0" t="0" r="0" b="0"/>
                  <wp:docPr id="28" name="Imagen 28" descr="ubuntu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 descr="ubuntu [Corriendo] - Oracle VM VirtualBox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DB7FD" w14:textId="3989158E" w:rsidR="0045236D" w:rsidRDefault="00CD3E9D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13</w:t>
              </w:r>
            </w:fldSimple>
            <w:r>
              <w:t>.</w:t>
            </w:r>
            <w:r w:rsidRPr="00752EB7">
              <w:t>Entornos de servidor</w:t>
            </w:r>
          </w:p>
        </w:tc>
        <w:tc>
          <w:tcPr>
            <w:tcW w:w="2005" w:type="dxa"/>
          </w:tcPr>
          <w:p w14:paraId="690D8687" w14:textId="2E984F21" w:rsidR="00752112" w:rsidRDefault="00185A8B" w:rsidP="00FC2E43">
            <w:pPr>
              <w:pStyle w:val="Estilo2"/>
              <w:keepNext/>
              <w:spacing w:after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4205FF5" wp14:editId="62298444">
                      <wp:simplePos x="0" y="0"/>
                      <wp:positionH relativeFrom="column">
                        <wp:posOffset>1126490</wp:posOffset>
                      </wp:positionH>
                      <wp:positionV relativeFrom="paragraph">
                        <wp:posOffset>2211071</wp:posOffset>
                      </wp:positionV>
                      <wp:extent cx="620724" cy="119784"/>
                      <wp:effectExtent l="0" t="0" r="27305" b="13970"/>
                      <wp:wrapNone/>
                      <wp:docPr id="65" name="Rectángul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0724" cy="1197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BFAF4" id="Rectángulo 65" o:spid="_x0000_s1026" style="position:absolute;margin-left:88.7pt;margin-top:174.1pt;width:48.9pt;height:9.4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" filled="f" strokecolor="#c00000" strokeweight="1pt"/>
                  </w:pict>
                </mc:Fallback>
              </mc:AlternateContent>
            </w:r>
            <w:r w:rsidR="003E0C73">
              <w:rPr>
                <w:noProof/>
              </w:rPr>
              <w:drawing>
                <wp:inline distT="0" distB="0" distL="0" distR="0" wp14:anchorId="7A37850F" wp14:editId="6154377E">
                  <wp:extent cx="2880000" cy="2404800"/>
                  <wp:effectExtent l="0" t="0" r="0" b="0"/>
                  <wp:docPr id="45" name="Imagen 45" descr="Ubuntu Server [Corriendo] - Oracle VM Virtual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 descr="Ubuntu Server [Corriendo] - Oracle VM VirtualBox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82E57" w14:textId="6BD0FF23" w:rsidR="0045236D" w:rsidRDefault="00752112" w:rsidP="00FC2E43">
            <w:pPr>
              <w:pStyle w:val="Descripcin"/>
              <w:spacing w:after="0"/>
              <w:jc w:val="center"/>
            </w:pPr>
            <w:fldSimple w:instr=" SEQ Ilustración \* ARABIC ">
              <w:r w:rsidR="008135AB">
                <w:rPr>
                  <w:noProof/>
                </w:rPr>
                <w:t>14</w:t>
              </w:r>
            </w:fldSimple>
            <w:r>
              <w:t>.Instalación finalizada</w:t>
            </w:r>
          </w:p>
        </w:tc>
      </w:tr>
    </w:tbl>
    <w:p w14:paraId="0D25C82B" w14:textId="77777777" w:rsidR="00F27368" w:rsidRDefault="00F27368" w:rsidP="00FF3677">
      <w:pPr>
        <w:pStyle w:val="Estilo2"/>
      </w:pPr>
    </w:p>
    <w:p w14:paraId="10E5E105" w14:textId="3BDD3906" w:rsidR="00C542C7" w:rsidRDefault="00F27368" w:rsidP="009347B0">
      <w:pPr>
        <w:pStyle w:val="Ttulo2"/>
        <w:numPr>
          <w:ilvl w:val="0"/>
          <w:numId w:val="13"/>
        </w:numPr>
      </w:pPr>
      <w:bookmarkStart w:id="4" w:name="_Toc115647003"/>
      <w:r>
        <w:t>Actualizaciones de Ubuntu:</w:t>
      </w:r>
      <w:bookmarkEnd w:id="4"/>
    </w:p>
    <w:p w14:paraId="30E16CA1" w14:textId="3A1A165A" w:rsidR="00F53B35" w:rsidRDefault="00376A09" w:rsidP="009347B0">
      <w:pPr>
        <w:pStyle w:val="Estilo2"/>
        <w:numPr>
          <w:ilvl w:val="0"/>
          <w:numId w:val="5"/>
        </w:numPr>
      </w:pPr>
      <w:r>
        <w:t xml:space="preserve">Iniciado el sistema operativo, debemos ejecutar el comando </w:t>
      </w:r>
      <w:r w:rsidR="0059047D">
        <w:rPr>
          <w:b/>
          <w:bCs/>
        </w:rPr>
        <w:t xml:space="preserve">sudo apt update </w:t>
      </w:r>
      <w:r w:rsidR="0059047D">
        <w:t xml:space="preserve">para saber si tenemos actualizaciones para </w:t>
      </w:r>
      <w:r w:rsidR="00751C20">
        <w:t>Ubuntu.</w:t>
      </w:r>
      <w:r w:rsidR="00DE71FD">
        <w:t xml:space="preserve"> </w:t>
      </w:r>
      <w:r w:rsidR="00DE71FD">
        <w:rPr>
          <w:i/>
          <w:iCs/>
        </w:rPr>
        <w:t>(nos pedirá la contraseña para ejecutar dicho comando)</w:t>
      </w:r>
    </w:p>
    <w:p w14:paraId="0243ED24" w14:textId="4FD5A5AA" w:rsidR="00751C20" w:rsidRDefault="00727291" w:rsidP="009347B0">
      <w:pPr>
        <w:pStyle w:val="Estilo2"/>
        <w:numPr>
          <w:ilvl w:val="0"/>
          <w:numId w:val="5"/>
        </w:numPr>
      </w:pPr>
      <w:r>
        <w:t xml:space="preserve">Si tenemos que instalar dichas actualizaciones usaremos el comando </w:t>
      </w:r>
      <w:r>
        <w:rPr>
          <w:b/>
          <w:bCs/>
        </w:rPr>
        <w:t>sudo apt upgrade</w:t>
      </w:r>
      <w:r>
        <w:t xml:space="preserve"> </w:t>
      </w:r>
      <w:r w:rsidR="00DE71FD">
        <w:rPr>
          <w:i/>
          <w:iCs/>
        </w:rPr>
        <w:t>(</w:t>
      </w:r>
      <w:r w:rsidR="00FF3677">
        <w:rPr>
          <w:i/>
          <w:iCs/>
        </w:rPr>
        <w:t>nos pide confirmación para realizar la instalación)</w:t>
      </w:r>
    </w:p>
    <w:p w14:paraId="36C6059F" w14:textId="683889E5" w:rsidR="00FC6326" w:rsidRDefault="00C542C7" w:rsidP="00ED3EE8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45E9D" wp14:editId="6CA3FEF8">
                <wp:simplePos x="0" y="0"/>
                <wp:positionH relativeFrom="column">
                  <wp:posOffset>1477987</wp:posOffset>
                </wp:positionH>
                <wp:positionV relativeFrom="paragraph">
                  <wp:posOffset>1718261</wp:posOffset>
                </wp:positionV>
                <wp:extent cx="873369" cy="117036"/>
                <wp:effectExtent l="0" t="0" r="22225" b="1651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369" cy="11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D1ABE" id="Rectángulo 69" o:spid="_x0000_s1026" style="position:absolute;margin-left:116.4pt;margin-top:135.3pt;width:68.75pt;height:9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7A390B" wp14:editId="4D8DFB85">
                <wp:simplePos x="0" y="0"/>
                <wp:positionH relativeFrom="column">
                  <wp:posOffset>1477987</wp:posOffset>
                </wp:positionH>
                <wp:positionV relativeFrom="paragraph">
                  <wp:posOffset>305630</wp:posOffset>
                </wp:positionV>
                <wp:extent cx="826477" cy="146539"/>
                <wp:effectExtent l="0" t="0" r="12065" b="254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46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BBDD4" id="Rectángulo 68" o:spid="_x0000_s1026" style="position:absolute;margin-left:116.4pt;margin-top:24.05pt;width:65.1pt;height:1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CA98E3" wp14:editId="0D08A1F1">
            <wp:extent cx="4680000" cy="3988800"/>
            <wp:effectExtent l="0" t="0" r="6350" b="0"/>
            <wp:docPr id="67" name="Imagen 67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Ubuntu Server [Corriendo] - Oracle VM VirtualBox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" t="747" r="1749" b="1278"/>
                    <a:stretch/>
                  </pic:blipFill>
                  <pic:spPr bwMode="auto">
                    <a:xfrm>
                      <a:off x="0" y="0"/>
                      <a:ext cx="4680000" cy="39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F0156" w14:textId="17EE17AE" w:rsidR="00ED3EE8" w:rsidRDefault="00FB7AB2" w:rsidP="009347B0">
      <w:pPr>
        <w:pStyle w:val="Estilo2"/>
        <w:numPr>
          <w:ilvl w:val="0"/>
          <w:numId w:val="5"/>
        </w:numPr>
      </w:pPr>
      <w:r>
        <w:lastRenderedPageBreak/>
        <w:t xml:space="preserve">Cuando finalicen las actualizaciones nos pedirá </w:t>
      </w:r>
      <w:r w:rsidR="000340DE">
        <w:t xml:space="preserve">reiniciar, dejaremos todo como aparece y le damos a </w:t>
      </w:r>
      <w:r w:rsidR="000340DE">
        <w:rPr>
          <w:b/>
          <w:bCs/>
        </w:rPr>
        <w:t>OK</w:t>
      </w:r>
    </w:p>
    <w:p w14:paraId="7E3DD9C2" w14:textId="21618AD5" w:rsidR="00730A90" w:rsidRDefault="00FC6326" w:rsidP="00730A90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080FD6" wp14:editId="6B696395">
                <wp:simplePos x="0" y="0"/>
                <wp:positionH relativeFrom="column">
                  <wp:posOffset>2293275</wp:posOffset>
                </wp:positionH>
                <wp:positionV relativeFrom="paragraph">
                  <wp:posOffset>2725997</wp:posOffset>
                </wp:positionV>
                <wp:extent cx="457200" cy="264968"/>
                <wp:effectExtent l="0" t="0" r="19050" b="2095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4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42232" id="Rectángulo 1" o:spid="_x0000_s1026" style="position:absolute;margin-left:180.55pt;margin-top:214.65pt;width:36pt;height:20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" filled="f" strokecolor="#c00000" strokeweight="1.5pt"/>
            </w:pict>
          </mc:Fallback>
        </mc:AlternateContent>
      </w:r>
      <w:r w:rsidR="00A35FD9">
        <w:rPr>
          <w:noProof/>
        </w:rPr>
        <w:drawing>
          <wp:inline distT="0" distB="0" distL="0" distR="0" wp14:anchorId="2C67E50B" wp14:editId="65D27EE6">
            <wp:extent cx="4680000" cy="3736800"/>
            <wp:effectExtent l="0" t="0" r="6350" b="0"/>
            <wp:docPr id="70" name="Imagen 70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Ubuntu Server [Corriendo] - Oracle VM VirtualBox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4" t="16888" r="14676" b="14721"/>
                    <a:stretch/>
                  </pic:blipFill>
                  <pic:spPr bwMode="auto">
                    <a:xfrm>
                      <a:off x="0" y="0"/>
                      <a:ext cx="4680000" cy="37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2FA4" w14:textId="4487E702" w:rsidR="000340DE" w:rsidRDefault="00730A90" w:rsidP="009347B0">
      <w:pPr>
        <w:pStyle w:val="Ttulo2"/>
        <w:numPr>
          <w:ilvl w:val="0"/>
          <w:numId w:val="13"/>
        </w:numPr>
      </w:pPr>
      <w:bookmarkStart w:id="5" w:name="_Toc115647004"/>
      <w:r>
        <w:t>Instalar servidor</w:t>
      </w:r>
      <w:r w:rsidR="0008658B">
        <w:t xml:space="preserve"> Apache2:</w:t>
      </w:r>
      <w:bookmarkEnd w:id="5"/>
    </w:p>
    <w:p w14:paraId="2CB608A7" w14:textId="6DFD216C" w:rsidR="0008658B" w:rsidRDefault="0008658B" w:rsidP="009347B0">
      <w:pPr>
        <w:pStyle w:val="Estilo2"/>
        <w:numPr>
          <w:ilvl w:val="0"/>
          <w:numId w:val="6"/>
        </w:numPr>
      </w:pPr>
      <w:r>
        <w:t xml:space="preserve">Para instalarlo usaremos el comando </w:t>
      </w:r>
      <w:r>
        <w:rPr>
          <w:b/>
          <w:bCs/>
        </w:rPr>
        <w:t>sudo apt install apache2</w:t>
      </w:r>
    </w:p>
    <w:p w14:paraId="0B8E0A40" w14:textId="2F45E68D" w:rsidR="00FC6326" w:rsidRDefault="00FC6326" w:rsidP="00FC6326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B98E60" wp14:editId="46AA944C">
                <wp:simplePos x="0" y="0"/>
                <wp:positionH relativeFrom="column">
                  <wp:posOffset>1539933</wp:posOffset>
                </wp:positionH>
                <wp:positionV relativeFrom="paragraph">
                  <wp:posOffset>334125</wp:posOffset>
                </wp:positionV>
                <wp:extent cx="1163782" cy="124691"/>
                <wp:effectExtent l="0" t="0" r="1778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9ADD4" id="Rectángulo 32" o:spid="_x0000_s1026" style="position:absolute;margin-left:121.25pt;margin-top:26.3pt;width:91.65pt;height: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" filled="f" strokecolor="#c00000" strokeweight="1pt"/>
            </w:pict>
          </mc:Fallback>
        </mc:AlternateContent>
      </w:r>
      <w:r w:rsidR="004705C4">
        <w:rPr>
          <w:noProof/>
        </w:rPr>
        <w:drawing>
          <wp:inline distT="0" distB="0" distL="0" distR="0" wp14:anchorId="10F78FD5" wp14:editId="6F553956">
            <wp:extent cx="4680000" cy="1915200"/>
            <wp:effectExtent l="0" t="0" r="6350" b="8890"/>
            <wp:docPr id="71" name="Imagen 71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Ubuntu Server [Corriendo] - Oracle VM VirtualBox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" t="343" r="1329" b="52077"/>
                    <a:stretch/>
                  </pic:blipFill>
                  <pic:spPr bwMode="auto">
                    <a:xfrm>
                      <a:off x="0" y="0"/>
                      <a:ext cx="4680000" cy="19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86E4" w14:textId="4F5DA1C7" w:rsidR="00847BFA" w:rsidRDefault="00847BFA" w:rsidP="009347B0">
      <w:pPr>
        <w:pStyle w:val="Estilo2"/>
        <w:numPr>
          <w:ilvl w:val="0"/>
          <w:numId w:val="6"/>
        </w:numPr>
      </w:pPr>
      <w:r>
        <w:t xml:space="preserve">Cuando finalicen la </w:t>
      </w:r>
      <w:r w:rsidR="0083439C">
        <w:t>instalación</w:t>
      </w:r>
      <w:r>
        <w:t xml:space="preserve"> nos pedirá reiniciar, dejaremos todo como aparece y le damos a </w:t>
      </w:r>
      <w:r>
        <w:rPr>
          <w:b/>
          <w:bCs/>
        </w:rPr>
        <w:t>OK</w:t>
      </w:r>
    </w:p>
    <w:p w14:paraId="2A4CD428" w14:textId="41B55D6A" w:rsidR="00D23155" w:rsidRDefault="00FC6326" w:rsidP="00D23155">
      <w:pPr>
        <w:pStyle w:val="Estilo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C8BC6B" wp14:editId="125F974D">
                <wp:simplePos x="0" y="0"/>
                <wp:positionH relativeFrom="column">
                  <wp:posOffset>2329642</wp:posOffset>
                </wp:positionH>
                <wp:positionV relativeFrom="paragraph">
                  <wp:posOffset>2185670</wp:posOffset>
                </wp:positionV>
                <wp:extent cx="483177" cy="306532"/>
                <wp:effectExtent l="0" t="0" r="12700" b="1778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77" cy="3065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FCA21" id="Rectángulo 33" o:spid="_x0000_s1026" style="position:absolute;margin-left:183.45pt;margin-top:172.1pt;width:38.05pt;height:24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" filled="f" strokecolor="#c00000" strokeweight="1pt"/>
            </w:pict>
          </mc:Fallback>
        </mc:AlternateContent>
      </w:r>
      <w:r w:rsidR="00FE4269">
        <w:rPr>
          <w:noProof/>
        </w:rPr>
        <w:drawing>
          <wp:inline distT="0" distB="0" distL="0" distR="0" wp14:anchorId="7F86C6E2" wp14:editId="632BF14B">
            <wp:extent cx="4680000" cy="3459600"/>
            <wp:effectExtent l="0" t="0" r="6350" b="7620"/>
            <wp:docPr id="72" name="Imagen 72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Ubuntu Server [Corriendo] - Oracle VM VirtualBox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5" t="20057" r="15288" b="16748"/>
                    <a:stretch/>
                  </pic:blipFill>
                  <pic:spPr bwMode="auto">
                    <a:xfrm>
                      <a:off x="0" y="0"/>
                      <a:ext cx="4680000" cy="34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851F" w14:textId="2B287EE7" w:rsidR="00A1556B" w:rsidRDefault="0007743A" w:rsidP="009347B0">
      <w:pPr>
        <w:pStyle w:val="Estilo2"/>
        <w:numPr>
          <w:ilvl w:val="0"/>
          <w:numId w:val="6"/>
        </w:numPr>
      </w:pPr>
      <w:r>
        <w:t xml:space="preserve">Comprobamos si </w:t>
      </w:r>
      <w:r w:rsidR="00522C58">
        <w:t xml:space="preserve">lo hemos instalado correctamente con el comando </w:t>
      </w:r>
      <w:r w:rsidR="00522C58">
        <w:rPr>
          <w:b/>
          <w:bCs/>
        </w:rPr>
        <w:t xml:space="preserve">systemctl </w:t>
      </w:r>
      <w:proofErr w:type="gramStart"/>
      <w:r w:rsidR="00522C58">
        <w:rPr>
          <w:b/>
          <w:bCs/>
        </w:rPr>
        <w:t>status</w:t>
      </w:r>
      <w:proofErr w:type="gramEnd"/>
      <w:r w:rsidR="00522C58">
        <w:rPr>
          <w:b/>
          <w:bCs/>
        </w:rPr>
        <w:t xml:space="preserve"> apache2 </w:t>
      </w:r>
      <w:r w:rsidR="00522C58">
        <w:rPr>
          <w:i/>
          <w:iCs/>
        </w:rPr>
        <w:t xml:space="preserve">(nos tendrá que aparecer </w:t>
      </w:r>
      <w:r w:rsidR="00182FE8">
        <w:rPr>
          <w:i/>
          <w:iCs/>
        </w:rPr>
        <w:t>active: active (running))</w:t>
      </w:r>
    </w:p>
    <w:p w14:paraId="4363CB67" w14:textId="4B9925C8" w:rsidR="00E0221C" w:rsidRDefault="00FC6326" w:rsidP="00E0221C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299B82" wp14:editId="4201FD29">
                <wp:simplePos x="0" y="0"/>
                <wp:positionH relativeFrom="column">
                  <wp:posOffset>1441219</wp:posOffset>
                </wp:positionH>
                <wp:positionV relativeFrom="paragraph">
                  <wp:posOffset>592975</wp:posOffset>
                </wp:positionV>
                <wp:extent cx="758536" cy="135081"/>
                <wp:effectExtent l="0" t="0" r="22860" b="1778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36" cy="1350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3F399" id="Rectángulo 35" o:spid="_x0000_s1026" style="position:absolute;margin-left:113.5pt;margin-top:46.7pt;width:59.75pt;height:10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588CA3" wp14:editId="7FEDE872">
                <wp:simplePos x="0" y="0"/>
                <wp:positionH relativeFrom="column">
                  <wp:posOffset>1529542</wp:posOffset>
                </wp:positionH>
                <wp:positionV relativeFrom="paragraph">
                  <wp:posOffset>312420</wp:posOffset>
                </wp:positionV>
                <wp:extent cx="1148195" cy="150668"/>
                <wp:effectExtent l="0" t="0" r="13970" b="2095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195" cy="150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8DB6" id="Rectángulo 34" o:spid="_x0000_s1026" style="position:absolute;margin-left:120.45pt;margin-top:24.6pt;width:90.4pt;height:11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" filled="f" strokecolor="#c00000" strokeweight="1pt"/>
            </w:pict>
          </mc:Fallback>
        </mc:AlternateContent>
      </w:r>
      <w:r w:rsidR="00D23155">
        <w:rPr>
          <w:noProof/>
        </w:rPr>
        <w:drawing>
          <wp:inline distT="0" distB="0" distL="0" distR="0" wp14:anchorId="1A9310A1" wp14:editId="6073DC5E">
            <wp:extent cx="4680000" cy="2170800"/>
            <wp:effectExtent l="0" t="0" r="6350" b="1270"/>
            <wp:docPr id="73" name="Imagen 73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Ubuntu Server [Corriendo] - Oracle VM VirtualBox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" t="509" r="1370" b="45825"/>
                    <a:stretch/>
                  </pic:blipFill>
                  <pic:spPr bwMode="auto">
                    <a:xfrm>
                      <a:off x="0" y="0"/>
                      <a:ext cx="4680000" cy="21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B3688" w14:textId="5D232A28" w:rsidR="00182FE8" w:rsidRDefault="00182FE8" w:rsidP="009347B0">
      <w:pPr>
        <w:pStyle w:val="Estilo2"/>
        <w:numPr>
          <w:ilvl w:val="0"/>
          <w:numId w:val="6"/>
        </w:numPr>
      </w:pPr>
      <w:r>
        <w:t xml:space="preserve">También podemos comprobar el anterior paso entrando en </w:t>
      </w:r>
      <w:r>
        <w:rPr>
          <w:b/>
          <w:bCs/>
        </w:rPr>
        <w:t>index.html</w:t>
      </w:r>
      <w:r w:rsidR="009D3F0F">
        <w:rPr>
          <w:b/>
          <w:bCs/>
        </w:rPr>
        <w:t xml:space="preserve"> </w:t>
      </w:r>
      <w:r w:rsidR="009D3F0F">
        <w:rPr>
          <w:i/>
          <w:iCs/>
        </w:rPr>
        <w:t xml:space="preserve">(este archivo lo encontraremos en </w:t>
      </w:r>
      <w:r w:rsidR="00065CD6">
        <w:rPr>
          <w:i/>
          <w:iCs/>
        </w:rPr>
        <w:t xml:space="preserve">la ruta /var/www/html) </w:t>
      </w:r>
      <w:r>
        <w:t xml:space="preserve">desde nuestro navegador </w:t>
      </w:r>
      <w:r w:rsidR="00750648">
        <w:t xml:space="preserve">con la IP de nuestra </w:t>
      </w:r>
      <w:proofErr w:type="spellStart"/>
      <w:r w:rsidR="00750648">
        <w:t>maquina</w:t>
      </w:r>
      <w:proofErr w:type="spellEnd"/>
      <w:r w:rsidR="00750648">
        <w:t xml:space="preserve"> que obtenemos con el comando </w:t>
      </w:r>
      <w:r w:rsidR="00750648">
        <w:rPr>
          <w:b/>
          <w:bCs/>
        </w:rPr>
        <w:t>ipconfig</w:t>
      </w:r>
      <w:r w:rsidR="00065CD6">
        <w:rPr>
          <w:b/>
          <w:bCs/>
        </w:rPr>
        <w:t>.</w:t>
      </w:r>
    </w:p>
    <w:p w14:paraId="2A2B79FA" w14:textId="49B370F8" w:rsidR="00065CD6" w:rsidRDefault="00FC6326" w:rsidP="00065CD6">
      <w:pPr>
        <w:pStyle w:val="Estilo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3D299" wp14:editId="2A1C0EE7">
                <wp:simplePos x="0" y="0"/>
                <wp:positionH relativeFrom="column">
                  <wp:posOffset>1534737</wp:posOffset>
                </wp:positionH>
                <wp:positionV relativeFrom="paragraph">
                  <wp:posOffset>326852</wp:posOffset>
                </wp:positionV>
                <wp:extent cx="452005" cy="135082"/>
                <wp:effectExtent l="0" t="0" r="24765" b="1778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05" cy="135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AAF9E" id="Rectángulo 37" o:spid="_x0000_s1026" style="position:absolute;margin-left:120.85pt;margin-top:25.75pt;width:35.6pt;height:10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112510" wp14:editId="0431F70F">
                <wp:simplePos x="0" y="0"/>
                <wp:positionH relativeFrom="column">
                  <wp:posOffset>1441219</wp:posOffset>
                </wp:positionH>
                <wp:positionV relativeFrom="paragraph">
                  <wp:posOffset>498302</wp:posOffset>
                </wp:positionV>
                <wp:extent cx="665018" cy="155863"/>
                <wp:effectExtent l="0" t="0" r="20955" b="158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55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7D323" id="Rectángulo 36" o:spid="_x0000_s1026" style="position:absolute;margin-left:113.5pt;margin-top:39.25pt;width:52.35pt;height:1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" filled="f" strokecolor="#c00000" strokeweight="1pt"/>
            </w:pict>
          </mc:Fallback>
        </mc:AlternateContent>
      </w:r>
      <w:r w:rsidR="00E0221C">
        <w:rPr>
          <w:noProof/>
        </w:rPr>
        <w:drawing>
          <wp:inline distT="0" distB="0" distL="0" distR="0" wp14:anchorId="0A754B42" wp14:editId="667EF85F">
            <wp:extent cx="4680000" cy="2264400"/>
            <wp:effectExtent l="0" t="0" r="6350" b="3175"/>
            <wp:docPr id="74" name="Imagen 74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Ubuntu Server [Corriendo] - Oracle VM VirtualBox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254" r="1598" b="43794"/>
                    <a:stretch/>
                  </pic:blipFill>
                  <pic:spPr bwMode="auto">
                    <a:xfrm>
                      <a:off x="0" y="0"/>
                      <a:ext cx="4680000" cy="22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20E9F" w14:textId="6D511668" w:rsidR="00065CD6" w:rsidRDefault="00567614" w:rsidP="009347B0">
      <w:pPr>
        <w:pStyle w:val="Estilo2"/>
        <w:numPr>
          <w:ilvl w:val="0"/>
          <w:numId w:val="6"/>
        </w:numPr>
      </w:pPr>
      <w:r>
        <w:t xml:space="preserve">Así veríamos la </w:t>
      </w:r>
      <w:r w:rsidR="00BD4DFD">
        <w:t>página</w:t>
      </w:r>
      <w:r>
        <w:t xml:space="preserve"> html (</w:t>
      </w:r>
      <w:r w:rsidR="00BD4DFD" w:rsidRPr="00BD4DFD">
        <w:rPr>
          <w:i/>
          <w:iCs/>
        </w:rPr>
        <w:t>http://192.168.0.214/index.html</w:t>
      </w:r>
      <w:r>
        <w:t>)</w:t>
      </w:r>
    </w:p>
    <w:p w14:paraId="16DE7DF1" w14:textId="72C7136C" w:rsidR="00C23B34" w:rsidRDefault="00065CD6" w:rsidP="00C23B34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4F271B" wp14:editId="1E79E8EA">
                <wp:simplePos x="0" y="0"/>
                <wp:positionH relativeFrom="column">
                  <wp:posOffset>2115979</wp:posOffset>
                </wp:positionH>
                <wp:positionV relativeFrom="paragraph">
                  <wp:posOffset>8731</wp:posOffset>
                </wp:positionV>
                <wp:extent cx="602673" cy="181840"/>
                <wp:effectExtent l="0" t="0" r="26035" b="279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73" cy="181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95AB5" id="Rectángulo 40" o:spid="_x0000_s1026" style="position:absolute;margin-left:166.6pt;margin-top:.7pt;width:47.45pt;height:14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" filled="f" strokecolor="#c00000" strokeweight="1pt"/>
            </w:pict>
          </mc:Fallback>
        </mc:AlternateContent>
      </w:r>
      <w:r w:rsidR="00CF2B8B">
        <w:rPr>
          <w:noProof/>
        </w:rPr>
        <w:drawing>
          <wp:inline distT="0" distB="0" distL="0" distR="0" wp14:anchorId="54DC0BD8" wp14:editId="71C23C00">
            <wp:extent cx="4678799" cy="1864519"/>
            <wp:effectExtent l="0" t="0" r="7620" b="2540"/>
            <wp:docPr id="75" name="Imagen 75" descr="Apache2 Ubuntu Default Page: It work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Apache2 Ubuntu Default Page: It works - Google Chrom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" t="4930" r="2217" b="53688"/>
                    <a:stretch/>
                  </pic:blipFill>
                  <pic:spPr bwMode="auto">
                    <a:xfrm>
                      <a:off x="0" y="0"/>
                      <a:ext cx="4680000" cy="186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0D12" w14:textId="72702BD5" w:rsidR="00F318BC" w:rsidRDefault="00F318BC" w:rsidP="009347B0">
      <w:pPr>
        <w:pStyle w:val="Ttulo2"/>
        <w:numPr>
          <w:ilvl w:val="0"/>
          <w:numId w:val="13"/>
        </w:numPr>
      </w:pPr>
      <w:bookmarkStart w:id="6" w:name="_Toc115647005"/>
      <w:r>
        <w:t xml:space="preserve">Instalar </w:t>
      </w:r>
      <w:r w:rsidR="001D78A5">
        <w:t>PHP</w:t>
      </w:r>
      <w:r>
        <w:t>:</w:t>
      </w:r>
      <w:bookmarkEnd w:id="6"/>
    </w:p>
    <w:p w14:paraId="544E7CB8" w14:textId="2DEC42F4" w:rsidR="00B97738" w:rsidRDefault="002852D7" w:rsidP="009347B0">
      <w:pPr>
        <w:pStyle w:val="Estilo2"/>
        <w:numPr>
          <w:ilvl w:val="0"/>
          <w:numId w:val="7"/>
        </w:numPr>
      </w:pPr>
      <w:r>
        <w:t xml:space="preserve">Para instalar el php usaremos el comando </w:t>
      </w:r>
      <w:r w:rsidR="003F0FD0">
        <w:rPr>
          <w:b/>
          <w:bCs/>
        </w:rPr>
        <w:t>sudo apt install php</w:t>
      </w:r>
    </w:p>
    <w:p w14:paraId="1B4CEE72" w14:textId="03F0BF6F" w:rsidR="00C23B34" w:rsidRDefault="00C57BDC" w:rsidP="003A6CC7">
      <w:pPr>
        <w:pStyle w:val="Estilo2"/>
        <w:ind w:left="36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757609" wp14:editId="3A24B7AB">
                <wp:simplePos x="0" y="0"/>
                <wp:positionH relativeFrom="column">
                  <wp:posOffset>2095846</wp:posOffset>
                </wp:positionH>
                <wp:positionV relativeFrom="paragraph">
                  <wp:posOffset>303761</wp:posOffset>
                </wp:positionV>
                <wp:extent cx="997528" cy="161059"/>
                <wp:effectExtent l="0" t="0" r="12700" b="1079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8" cy="1610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12DDAB" id="Rectángulo 44" o:spid="_x0000_s1026" style="position:absolute;margin-left:165.05pt;margin-top:23.9pt;width:78.55pt;height:12.7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" filled="f" strokecolor="#c00000" strokeweight="1pt"/>
            </w:pict>
          </mc:Fallback>
        </mc:AlternateContent>
      </w:r>
      <w:r w:rsidR="00BF7D79">
        <w:rPr>
          <w:noProof/>
        </w:rPr>
        <w:drawing>
          <wp:inline distT="0" distB="0" distL="0" distR="0" wp14:anchorId="4A7953BF" wp14:editId="70923B39">
            <wp:extent cx="4680000" cy="1814400"/>
            <wp:effectExtent l="0" t="0" r="6350" b="0"/>
            <wp:docPr id="76" name="Imagen 76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Ubuntu Server [Corriendo] - Oracle VM VirtualBox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t="661" r="1400" b="54348"/>
                    <a:stretch/>
                  </pic:blipFill>
                  <pic:spPr bwMode="auto">
                    <a:xfrm>
                      <a:off x="0" y="0"/>
                      <a:ext cx="4680000" cy="18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CAE63" w14:textId="1E3FF0FD" w:rsidR="002852D7" w:rsidRDefault="002852D7" w:rsidP="009347B0">
      <w:pPr>
        <w:pStyle w:val="Estilo2"/>
        <w:numPr>
          <w:ilvl w:val="0"/>
          <w:numId w:val="7"/>
        </w:numPr>
      </w:pPr>
      <w:r>
        <w:t xml:space="preserve">Cuando finalicen la instalación nos pedirá reiniciar, dejaremos todo como aparece y le damos a </w:t>
      </w:r>
      <w:r>
        <w:rPr>
          <w:b/>
          <w:bCs/>
        </w:rPr>
        <w:t>OK</w:t>
      </w:r>
    </w:p>
    <w:p w14:paraId="48ABF801" w14:textId="3B3E09DD" w:rsidR="00C23B34" w:rsidRDefault="00F26E5F" w:rsidP="00C23B34">
      <w:pPr>
        <w:pStyle w:val="Estilo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FFA2E7" wp14:editId="62A63F1B">
                <wp:simplePos x="0" y="0"/>
                <wp:positionH relativeFrom="column">
                  <wp:posOffset>2334837</wp:posOffset>
                </wp:positionH>
                <wp:positionV relativeFrom="paragraph">
                  <wp:posOffset>2159693</wp:posOffset>
                </wp:positionV>
                <wp:extent cx="374073" cy="202622"/>
                <wp:effectExtent l="0" t="0" r="26035" b="2603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2026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7DA95" id="Rectángulo 46" o:spid="_x0000_s1026" style="position:absolute;margin-left:183.85pt;margin-top:170.05pt;width:29.45pt;height:15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" filled="f" strokecolor="#c00000" strokeweight="1pt"/>
            </w:pict>
          </mc:Fallback>
        </mc:AlternateContent>
      </w:r>
      <w:r w:rsidR="003A6CC7">
        <w:rPr>
          <w:noProof/>
        </w:rPr>
        <w:drawing>
          <wp:inline distT="0" distB="0" distL="0" distR="0" wp14:anchorId="0B302C78" wp14:editId="71643BE4">
            <wp:extent cx="4680000" cy="3621600"/>
            <wp:effectExtent l="0" t="0" r="6350" b="0"/>
            <wp:docPr id="77" name="Imagen 77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Ubuntu Server [Corriendo] - Oracle VM VirtualBox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1" t="11934" r="4126" b="6798"/>
                    <a:stretch/>
                  </pic:blipFill>
                  <pic:spPr bwMode="auto">
                    <a:xfrm>
                      <a:off x="0" y="0"/>
                      <a:ext cx="4680000" cy="362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D2F30" w14:textId="2061748F" w:rsidR="002A74EA" w:rsidRDefault="002A74EA" w:rsidP="009347B0">
      <w:pPr>
        <w:pStyle w:val="Estilo2"/>
        <w:numPr>
          <w:ilvl w:val="0"/>
          <w:numId w:val="7"/>
        </w:numPr>
      </w:pPr>
      <w:r>
        <w:t xml:space="preserve">Para reiniciar usamos el comando </w:t>
      </w:r>
      <w:r>
        <w:rPr>
          <w:b/>
          <w:bCs/>
        </w:rPr>
        <w:t>sudo systemctl restart apache2</w:t>
      </w:r>
    </w:p>
    <w:p w14:paraId="33AF2EE3" w14:textId="16B92E44" w:rsidR="005D24C6" w:rsidRDefault="00F26E5F" w:rsidP="005D24C6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D6165A" wp14:editId="363DAF63">
                <wp:simplePos x="0" y="0"/>
                <wp:positionH relativeFrom="column">
                  <wp:posOffset>2106237</wp:posOffset>
                </wp:positionH>
                <wp:positionV relativeFrom="paragraph">
                  <wp:posOffset>303588</wp:posOffset>
                </wp:positionV>
                <wp:extent cx="1433946" cy="145472"/>
                <wp:effectExtent l="0" t="0" r="13970" b="2603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46" cy="145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8B2E5" id="Rectángulo 61" o:spid="_x0000_s1026" style="position:absolute;margin-left:165.85pt;margin-top:23.9pt;width:112.9pt;height:1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" filled="f" strokecolor="#c00000" strokeweight="1pt"/>
            </w:pict>
          </mc:Fallback>
        </mc:AlternateContent>
      </w:r>
      <w:r w:rsidR="00132CB1">
        <w:rPr>
          <w:noProof/>
        </w:rPr>
        <w:drawing>
          <wp:inline distT="0" distB="0" distL="0" distR="0" wp14:anchorId="20B62A1A" wp14:editId="0856210C">
            <wp:extent cx="4680000" cy="817200"/>
            <wp:effectExtent l="0" t="0" r="0" b="2540"/>
            <wp:docPr id="78" name="Imagen 78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Ubuntu Server [Corriendo] - Oracle VM VirtualBox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" t="607" r="1431" b="79161"/>
                    <a:stretch/>
                  </pic:blipFill>
                  <pic:spPr bwMode="auto">
                    <a:xfrm>
                      <a:off x="0" y="0"/>
                      <a:ext cx="4680000" cy="81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0ABDC" w14:textId="057BAC38" w:rsidR="002A74EA" w:rsidRDefault="00007ED5" w:rsidP="009347B0">
      <w:pPr>
        <w:pStyle w:val="Estilo2"/>
        <w:numPr>
          <w:ilvl w:val="0"/>
          <w:numId w:val="7"/>
        </w:numPr>
      </w:pPr>
      <w:r>
        <w:t xml:space="preserve">Comprobamos que la instalación </w:t>
      </w:r>
      <w:r w:rsidR="009D031A">
        <w:t xml:space="preserve">es correcta creando un archivo </w:t>
      </w:r>
      <w:r w:rsidR="009D031A">
        <w:rPr>
          <w:b/>
          <w:bCs/>
        </w:rPr>
        <w:t>index.php</w:t>
      </w:r>
      <w:r w:rsidR="007A2EDE">
        <w:rPr>
          <w:b/>
          <w:bCs/>
        </w:rPr>
        <w:t xml:space="preserve"> </w:t>
      </w:r>
      <w:r w:rsidR="007A2EDE">
        <w:t xml:space="preserve">para ello usamos el comando </w:t>
      </w:r>
      <w:r w:rsidR="007A2EDE">
        <w:rPr>
          <w:b/>
          <w:bCs/>
        </w:rPr>
        <w:t>sudo nano index.php</w:t>
      </w:r>
      <w:r w:rsidR="00C23C40">
        <w:t xml:space="preserve"> </w:t>
      </w:r>
      <w:r w:rsidR="00C23C40">
        <w:rPr>
          <w:i/>
          <w:iCs/>
        </w:rPr>
        <w:t>(creamos el archivo en la ruta var/www/html)</w:t>
      </w:r>
    </w:p>
    <w:p w14:paraId="2BC1BFCE" w14:textId="5C9FE80C" w:rsidR="00986133" w:rsidRDefault="00780057" w:rsidP="00986133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B975B2" wp14:editId="1253AE1E">
                <wp:simplePos x="0" y="0"/>
                <wp:positionH relativeFrom="column">
                  <wp:posOffset>2072537</wp:posOffset>
                </wp:positionH>
                <wp:positionV relativeFrom="paragraph">
                  <wp:posOffset>254429</wp:posOffset>
                </wp:positionV>
                <wp:extent cx="934171" cy="163109"/>
                <wp:effectExtent l="0" t="0" r="18415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171" cy="163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8B6BE" id="Rectángulo 84" o:spid="_x0000_s1026" style="position:absolute;margin-left:163.2pt;margin-top:20.05pt;width:73.55pt;height:1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" filled="f" strokecolor="#c00000" strokeweight="1pt"/>
            </w:pict>
          </mc:Fallback>
        </mc:AlternateContent>
      </w:r>
      <w:r w:rsidR="005D24C6">
        <w:rPr>
          <w:noProof/>
        </w:rPr>
        <w:drawing>
          <wp:inline distT="0" distB="0" distL="0" distR="0" wp14:anchorId="1F128F48" wp14:editId="62A6901B">
            <wp:extent cx="4680000" cy="720000"/>
            <wp:effectExtent l="0" t="0" r="0" b="4445"/>
            <wp:docPr id="66" name="Imagen 66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Ubuntu Server [Corriendo] - Oracle VM VirtualBox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448" r="1577" b="81651"/>
                    <a:stretch/>
                  </pic:blipFill>
                  <pic:spPr bwMode="auto">
                    <a:xfrm>
                      <a:off x="0" y="0"/>
                      <a:ext cx="468000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4637C" w14:textId="77777777" w:rsidR="00C957E1" w:rsidRDefault="00907174" w:rsidP="009347B0">
      <w:pPr>
        <w:pStyle w:val="Estilo2"/>
        <w:numPr>
          <w:ilvl w:val="0"/>
          <w:numId w:val="7"/>
        </w:numPr>
      </w:pPr>
      <w:r>
        <w:t>Se nos abrirá el nuevo archivo y escribiremos</w:t>
      </w:r>
      <w:r w:rsidR="00C957E1">
        <w:t xml:space="preserve"> el siguiente código:</w:t>
      </w:r>
    </w:p>
    <w:p w14:paraId="7D95F2B1" w14:textId="65F34FB3" w:rsidR="00C23C40" w:rsidRPr="00C957E1" w:rsidRDefault="00907174" w:rsidP="00C957E1">
      <w:pPr>
        <w:pStyle w:val="Estilo2"/>
        <w:numPr>
          <w:ilvl w:val="2"/>
          <w:numId w:val="1"/>
        </w:numPr>
        <w:rPr>
          <w:b/>
          <w:bCs/>
        </w:rPr>
      </w:pPr>
      <w:r>
        <w:t xml:space="preserve"> </w:t>
      </w:r>
      <w:r w:rsidRPr="00C957E1">
        <w:rPr>
          <w:b/>
          <w:bCs/>
        </w:rPr>
        <w:t xml:space="preserve">&lt;?php </w:t>
      </w:r>
      <w:r w:rsidR="00C957E1" w:rsidRPr="00C957E1">
        <w:rPr>
          <w:b/>
          <w:bCs/>
        </w:rPr>
        <w:t>phpinfo (</w:t>
      </w:r>
      <w:r w:rsidRPr="00C957E1">
        <w:rPr>
          <w:b/>
          <w:bCs/>
        </w:rPr>
        <w:t xml:space="preserve">); ¿&gt; </w:t>
      </w:r>
    </w:p>
    <w:p w14:paraId="23DD3813" w14:textId="42456902" w:rsidR="00494012" w:rsidRDefault="00986133" w:rsidP="00494012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B9012C" wp14:editId="5AA4725C">
                <wp:simplePos x="0" y="0"/>
                <wp:positionH relativeFrom="column">
                  <wp:posOffset>800238</wp:posOffset>
                </wp:positionH>
                <wp:positionV relativeFrom="paragraph">
                  <wp:posOffset>358867</wp:posOffset>
                </wp:positionV>
                <wp:extent cx="644486" cy="341523"/>
                <wp:effectExtent l="0" t="0" r="22860" b="2095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486" cy="341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012F7" w14:textId="77777777" w:rsidR="00986133" w:rsidRDefault="00986133" w:rsidP="009861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9012C" id="Rectángulo 99" o:spid="_x0000_s1029" style="position:absolute;left:0;text-align:left;margin-left:63pt;margin-top:28.25pt;width:50.75pt;height:26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" filled="f" strokecolor="#c00000" strokeweight="1pt">
                <v:textbox>
                  <w:txbxContent>
                    <w:p w14:paraId="63C012F7" w14:textId="77777777" w:rsidR="00986133" w:rsidRDefault="00986133" w:rsidP="009861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EBB24B" wp14:editId="6A351802">
                <wp:simplePos x="0" y="0"/>
                <wp:positionH relativeFrom="column">
                  <wp:posOffset>3047679</wp:posOffset>
                </wp:positionH>
                <wp:positionV relativeFrom="paragraph">
                  <wp:posOffset>265223</wp:posOffset>
                </wp:positionV>
                <wp:extent cx="550843" cy="165253"/>
                <wp:effectExtent l="0" t="0" r="20955" b="254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43" cy="1652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69889" id="Rectángulo 98" o:spid="_x0000_s1026" style="position:absolute;margin-left:239.95pt;margin-top:20.9pt;width:43.35pt;height:1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6B8CB0" wp14:editId="42E807AB">
            <wp:extent cx="4680000" cy="799200"/>
            <wp:effectExtent l="0" t="0" r="6350" b="1270"/>
            <wp:docPr id="97" name="Imagen 97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Ubuntu Server [Corriendo] - Oracle VM VirtualBox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" t="432" r="1520" b="79606"/>
                    <a:stretch/>
                  </pic:blipFill>
                  <pic:spPr bwMode="auto">
                    <a:xfrm>
                      <a:off x="0" y="0"/>
                      <a:ext cx="4680000" cy="7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498A" w14:textId="1EAA6B69" w:rsidR="00C957E1" w:rsidRDefault="00C957E1" w:rsidP="009347B0">
      <w:pPr>
        <w:pStyle w:val="Estilo2"/>
        <w:numPr>
          <w:ilvl w:val="0"/>
          <w:numId w:val="7"/>
        </w:numPr>
      </w:pPr>
      <w:r>
        <w:t xml:space="preserve">Para comprobar que funciona introducimos </w:t>
      </w:r>
      <w:r w:rsidR="002E55DA">
        <w:t>en nuestro navegador esta ruta:</w:t>
      </w:r>
    </w:p>
    <w:p w14:paraId="0AE752E5" w14:textId="53B382AB" w:rsidR="002E55DA" w:rsidRPr="001674D8" w:rsidRDefault="001674D8" w:rsidP="002E55DA">
      <w:pPr>
        <w:pStyle w:val="Estilo2"/>
        <w:numPr>
          <w:ilvl w:val="2"/>
          <w:numId w:val="1"/>
        </w:numPr>
        <w:rPr>
          <w:i/>
          <w:iCs/>
        </w:rPr>
      </w:pPr>
      <w:r w:rsidRPr="001674D8">
        <w:rPr>
          <w:i/>
          <w:iCs/>
        </w:rPr>
        <w:t>http://192.168.0.214/index.php</w:t>
      </w:r>
    </w:p>
    <w:p w14:paraId="08EA38C4" w14:textId="4DAA8635" w:rsidR="00986133" w:rsidRDefault="00494012" w:rsidP="00986133">
      <w:pPr>
        <w:pStyle w:val="Estilo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2928A8B" wp14:editId="78BCEE7E">
            <wp:extent cx="4680000" cy="3538800"/>
            <wp:effectExtent l="0" t="0" r="6350" b="5080"/>
            <wp:docPr id="100" name="Imagen 100" descr="PHP 8.1.2 - phpinfo(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PHP 8.1.2 - phpinfo() - Google Chrom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3" t="5148" r="19172" b="1669"/>
                    <a:stretch/>
                  </pic:blipFill>
                  <pic:spPr bwMode="auto">
                    <a:xfrm>
                      <a:off x="0" y="0"/>
                      <a:ext cx="4680000" cy="35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62916" w14:textId="3CB0C658" w:rsidR="00363FBB" w:rsidRDefault="009F284A" w:rsidP="009347B0">
      <w:pPr>
        <w:pStyle w:val="Ttulo2"/>
        <w:numPr>
          <w:ilvl w:val="0"/>
          <w:numId w:val="13"/>
        </w:numPr>
      </w:pPr>
      <w:bookmarkStart w:id="7" w:name="_Toc115647006"/>
      <w:r>
        <w:t>Configuración de IP fija</w:t>
      </w:r>
      <w:r w:rsidR="001674D8">
        <w:t>:</w:t>
      </w:r>
      <w:bookmarkEnd w:id="7"/>
    </w:p>
    <w:p w14:paraId="323375EB" w14:textId="4854F686" w:rsidR="008C5763" w:rsidRDefault="00BE1B26" w:rsidP="009347B0">
      <w:pPr>
        <w:pStyle w:val="Estilo2"/>
        <w:numPr>
          <w:ilvl w:val="0"/>
          <w:numId w:val="8"/>
        </w:numPr>
      </w:pPr>
      <w:r>
        <w:t>Para nuestra comodidad a la hora de trabajar estableceremos la IP, para ello debemos</w:t>
      </w:r>
      <w:r w:rsidR="00145D2C">
        <w:t xml:space="preserve"> cambiar el archivo </w:t>
      </w:r>
      <w:r w:rsidR="00145D2C">
        <w:rPr>
          <w:b/>
          <w:bCs/>
        </w:rPr>
        <w:t>00-installer-</w:t>
      </w:r>
      <w:r w:rsidR="00D55773">
        <w:rPr>
          <w:b/>
          <w:bCs/>
        </w:rPr>
        <w:t>config.yaml</w:t>
      </w:r>
      <w:r w:rsidR="00145D2C">
        <w:rPr>
          <w:b/>
          <w:bCs/>
        </w:rPr>
        <w:t xml:space="preserve"> </w:t>
      </w:r>
      <w:r w:rsidR="008C5763">
        <w:t xml:space="preserve">que la encontraremos en la ruta </w:t>
      </w:r>
      <w:r w:rsidR="008C5763">
        <w:rPr>
          <w:b/>
          <w:bCs/>
        </w:rPr>
        <w:t>/etc/netplan</w:t>
      </w:r>
    </w:p>
    <w:p w14:paraId="2955C4B7" w14:textId="27DA03C5" w:rsidR="00A23CD1" w:rsidRDefault="00780057" w:rsidP="00A23CD1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A51DAF" wp14:editId="58EAE22A">
                <wp:simplePos x="0" y="0"/>
                <wp:positionH relativeFrom="column">
                  <wp:posOffset>2023110</wp:posOffset>
                </wp:positionH>
                <wp:positionV relativeFrom="paragraph">
                  <wp:posOffset>610286</wp:posOffset>
                </wp:positionV>
                <wp:extent cx="1695347" cy="187823"/>
                <wp:effectExtent l="0" t="0" r="19685" b="2222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347" cy="187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7ABE8" id="Rectángulo 88" o:spid="_x0000_s1026" style="position:absolute;margin-left:159.3pt;margin-top:48.05pt;width:133.5pt;height:14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F33518" wp14:editId="59008AED">
                <wp:simplePos x="0" y="0"/>
                <wp:positionH relativeFrom="column">
                  <wp:posOffset>1489298</wp:posOffset>
                </wp:positionH>
                <wp:positionV relativeFrom="paragraph">
                  <wp:posOffset>274183</wp:posOffset>
                </wp:positionV>
                <wp:extent cx="894629" cy="103796"/>
                <wp:effectExtent l="0" t="0" r="20320" b="1079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629" cy="103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E784CF" id="Rectángulo 87" o:spid="_x0000_s1026" style="position:absolute;margin-left:117.25pt;margin-top:21.6pt;width:70.45pt;height:8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" filled="f" strokecolor="#c00000" strokeweight="1pt"/>
            </w:pict>
          </mc:Fallback>
        </mc:AlternateContent>
      </w:r>
      <w:r w:rsidR="00363FBB">
        <w:rPr>
          <w:noProof/>
        </w:rPr>
        <w:drawing>
          <wp:inline distT="0" distB="0" distL="0" distR="0" wp14:anchorId="39A158B4" wp14:editId="5302DDF3">
            <wp:extent cx="4680000" cy="1040400"/>
            <wp:effectExtent l="0" t="0" r="6350" b="7620"/>
            <wp:docPr id="79" name="Imagen 79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Ubuntu Server [Corriendo] - Oracle VM VirtualBox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672" r="1576" b="73371"/>
                    <a:stretch/>
                  </pic:blipFill>
                  <pic:spPr bwMode="auto">
                    <a:xfrm>
                      <a:off x="0" y="0"/>
                      <a:ext cx="4680000" cy="10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31DCB" w14:textId="4B3ADB7F" w:rsidR="00565239" w:rsidRDefault="00C623B6" w:rsidP="009347B0">
      <w:pPr>
        <w:pStyle w:val="Estilo2"/>
        <w:numPr>
          <w:ilvl w:val="0"/>
          <w:numId w:val="8"/>
        </w:numPr>
      </w:pPr>
      <w:r>
        <w:t>Tendremos en cuenta la IP de nuestro ordenador</w:t>
      </w:r>
      <w:r w:rsidR="00565239">
        <w:t>, para obtenerla:</w:t>
      </w:r>
    </w:p>
    <w:p w14:paraId="2C036464" w14:textId="6037D6A9" w:rsidR="00565239" w:rsidRPr="00DA7709" w:rsidRDefault="00DB1B70" w:rsidP="009347B0">
      <w:pPr>
        <w:pStyle w:val="Estilo2"/>
        <w:numPr>
          <w:ilvl w:val="1"/>
          <w:numId w:val="2"/>
        </w:numPr>
      </w:pPr>
      <w:r>
        <w:t xml:space="preserve">Pulsamos </w:t>
      </w:r>
      <w:r>
        <w:rPr>
          <w:b/>
          <w:bCs/>
        </w:rPr>
        <w:t>[Windows] + R</w:t>
      </w:r>
      <w:r w:rsidR="00DA7709">
        <w:t xml:space="preserve"> que abrirá el cuadro de dialogo </w:t>
      </w:r>
      <w:r w:rsidR="00DA7709">
        <w:rPr>
          <w:i/>
          <w:iCs/>
        </w:rPr>
        <w:t>“Ejecutar”</w:t>
      </w:r>
    </w:p>
    <w:p w14:paraId="59330B3A" w14:textId="48823770" w:rsidR="00DA7709" w:rsidRPr="00DA7709" w:rsidRDefault="00DA7709" w:rsidP="009347B0">
      <w:pPr>
        <w:pStyle w:val="Estilo2"/>
        <w:numPr>
          <w:ilvl w:val="1"/>
          <w:numId w:val="2"/>
        </w:numPr>
      </w:pPr>
      <w:r>
        <w:t xml:space="preserve">En el cuadro de dialogo, buscaremos </w:t>
      </w:r>
      <w:r>
        <w:rPr>
          <w:b/>
          <w:bCs/>
        </w:rPr>
        <w:t>CMD</w:t>
      </w:r>
    </w:p>
    <w:p w14:paraId="1A16D8F0" w14:textId="1125B683" w:rsidR="00DA7709" w:rsidRPr="007512CB" w:rsidRDefault="0067122E" w:rsidP="009347B0">
      <w:pPr>
        <w:pStyle w:val="Estilo2"/>
        <w:numPr>
          <w:ilvl w:val="1"/>
          <w:numId w:val="2"/>
        </w:numPr>
      </w:pPr>
      <w:r>
        <w:t xml:space="preserve">Nos abrirá </w:t>
      </w:r>
      <w:r w:rsidR="007512CB">
        <w:rPr>
          <w:b/>
          <w:bCs/>
        </w:rPr>
        <w:t xml:space="preserve">cmd.exe, </w:t>
      </w:r>
      <w:r w:rsidR="007512CB">
        <w:t xml:space="preserve">donde escribiremos </w:t>
      </w:r>
      <w:r w:rsidR="007512CB">
        <w:rPr>
          <w:b/>
          <w:bCs/>
        </w:rPr>
        <w:t>IPCONFIG</w:t>
      </w:r>
    </w:p>
    <w:p w14:paraId="6ED76FC4" w14:textId="08761DF6" w:rsidR="007512CB" w:rsidRDefault="00BA08DB" w:rsidP="009347B0">
      <w:pPr>
        <w:pStyle w:val="Estilo2"/>
        <w:numPr>
          <w:ilvl w:val="1"/>
          <w:numId w:val="2"/>
        </w:numPr>
      </w:pPr>
      <w:r>
        <w:t xml:space="preserve">Obtendremos toda la información </w:t>
      </w:r>
      <w:r w:rsidR="00691351">
        <w:t xml:space="preserve">y datos de la configuración del equipo y entre ella buscaremos </w:t>
      </w:r>
      <w:r w:rsidR="003C16AE">
        <w:rPr>
          <w:b/>
          <w:bCs/>
        </w:rPr>
        <w:t>Dirección</w:t>
      </w:r>
      <w:r w:rsidR="00691351">
        <w:rPr>
          <w:b/>
          <w:bCs/>
        </w:rPr>
        <w:t xml:space="preserve"> IPv4</w:t>
      </w:r>
    </w:p>
    <w:p w14:paraId="664C14DE" w14:textId="36681A38" w:rsidR="002228D5" w:rsidRDefault="00780057" w:rsidP="002228D5">
      <w:pPr>
        <w:pStyle w:val="Estilo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F9E61D" wp14:editId="77B41B2E">
                <wp:simplePos x="0" y="0"/>
                <wp:positionH relativeFrom="column">
                  <wp:posOffset>915945</wp:posOffset>
                </wp:positionH>
                <wp:positionV relativeFrom="paragraph">
                  <wp:posOffset>2010822</wp:posOffset>
                </wp:positionV>
                <wp:extent cx="2258815" cy="103797"/>
                <wp:effectExtent l="0" t="0" r="27305" b="1079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815" cy="1037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B50FF" id="Rectángulo 89" o:spid="_x0000_s1026" style="position:absolute;margin-left:72.1pt;margin-top:158.35pt;width:177.85pt;height:8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" filled="f" strokecolor="#c00000" strokeweight="1pt"/>
            </w:pict>
          </mc:Fallback>
        </mc:AlternateContent>
      </w:r>
      <w:r w:rsidR="00A23CD1">
        <w:rPr>
          <w:noProof/>
        </w:rPr>
        <w:drawing>
          <wp:inline distT="0" distB="0" distL="0" distR="0" wp14:anchorId="27839BEA" wp14:editId="5A685AA0">
            <wp:extent cx="4680000" cy="2455200"/>
            <wp:effectExtent l="0" t="0" r="6350" b="2540"/>
            <wp:docPr id="80" name="Imagen 80" descr="Símbolo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Símbolo del sistema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25"/>
                    <a:stretch/>
                  </pic:blipFill>
                  <pic:spPr bwMode="auto">
                    <a:xfrm>
                      <a:off x="0" y="0"/>
                      <a:ext cx="4680000" cy="24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A47E" w14:textId="1AB339AB" w:rsidR="003C16AE" w:rsidRDefault="008951FC" w:rsidP="009347B0">
      <w:pPr>
        <w:pStyle w:val="Estilo2"/>
        <w:numPr>
          <w:ilvl w:val="0"/>
          <w:numId w:val="8"/>
        </w:numPr>
      </w:pPr>
      <w:r>
        <w:t xml:space="preserve">Teniendo ya toda la información del anterior paso, volvemos a la maquina </w:t>
      </w:r>
      <w:r w:rsidR="004B0BBA">
        <w:t xml:space="preserve">y en el archivo </w:t>
      </w:r>
      <w:r w:rsidR="004B0BBA">
        <w:rPr>
          <w:b/>
          <w:bCs/>
        </w:rPr>
        <w:t>00-installer-</w:t>
      </w:r>
      <w:proofErr w:type="gramStart"/>
      <w:r w:rsidR="004B0BBA">
        <w:rPr>
          <w:b/>
          <w:bCs/>
        </w:rPr>
        <w:t>config.yaml</w:t>
      </w:r>
      <w:proofErr w:type="gramEnd"/>
      <w:r w:rsidR="004B0BBA">
        <w:rPr>
          <w:b/>
          <w:bCs/>
        </w:rPr>
        <w:t xml:space="preserve"> </w:t>
      </w:r>
      <w:r w:rsidR="004B0BBA">
        <w:t>introducimos</w:t>
      </w:r>
      <w:r w:rsidR="0035730E">
        <w:t xml:space="preserve"> los siguientes datos:</w:t>
      </w:r>
    </w:p>
    <w:p w14:paraId="7DF1A966" w14:textId="656BE6EB" w:rsidR="003425EC" w:rsidRDefault="003425EC" w:rsidP="009347B0">
      <w:pPr>
        <w:pStyle w:val="Estilo2"/>
        <w:numPr>
          <w:ilvl w:val="1"/>
          <w:numId w:val="2"/>
        </w:numPr>
      </w:pPr>
      <w:r>
        <w:t xml:space="preserve">dhcp4: </w:t>
      </w:r>
      <w:r w:rsidRPr="003425EC">
        <w:rPr>
          <w:b/>
          <w:bCs/>
        </w:rPr>
        <w:t>no</w:t>
      </w:r>
    </w:p>
    <w:p w14:paraId="08B08301" w14:textId="7B12D676" w:rsidR="003425EC" w:rsidRDefault="003425EC" w:rsidP="009347B0">
      <w:pPr>
        <w:pStyle w:val="Estilo2"/>
        <w:numPr>
          <w:ilvl w:val="1"/>
          <w:numId w:val="2"/>
        </w:numPr>
      </w:pPr>
      <w:r>
        <w:t xml:space="preserve">addresses: </w:t>
      </w:r>
      <w:r w:rsidRPr="004D5654">
        <w:rPr>
          <w:b/>
          <w:bCs/>
        </w:rPr>
        <w:t>[192.168.0.214/24]</w:t>
      </w:r>
    </w:p>
    <w:p w14:paraId="45F17BFE" w14:textId="77777777" w:rsidR="003425EC" w:rsidRDefault="003425EC" w:rsidP="009347B0">
      <w:pPr>
        <w:pStyle w:val="Estilo2"/>
        <w:numPr>
          <w:ilvl w:val="1"/>
          <w:numId w:val="2"/>
        </w:numPr>
      </w:pPr>
      <w:r>
        <w:t>routes:</w:t>
      </w:r>
    </w:p>
    <w:p w14:paraId="5ADA6C2F" w14:textId="76F8E837" w:rsidR="003425EC" w:rsidRDefault="003425EC" w:rsidP="003425EC">
      <w:pPr>
        <w:pStyle w:val="Estilo2"/>
        <w:ind w:left="1416" w:firstLine="708"/>
      </w:pPr>
      <w:r>
        <w:t xml:space="preserve">- to: </w:t>
      </w:r>
      <w:r w:rsidRPr="004D5654">
        <w:rPr>
          <w:b/>
          <w:bCs/>
        </w:rPr>
        <w:t>default</w:t>
      </w:r>
    </w:p>
    <w:p w14:paraId="14CC5105" w14:textId="1D441356" w:rsidR="003425EC" w:rsidRDefault="003425EC" w:rsidP="003425EC">
      <w:pPr>
        <w:pStyle w:val="Estilo2"/>
        <w:ind w:left="2124" w:firstLine="36"/>
      </w:pPr>
      <w:r>
        <w:t xml:space="preserve">  via: </w:t>
      </w:r>
      <w:r w:rsidRPr="004D5654">
        <w:rPr>
          <w:b/>
          <w:bCs/>
        </w:rPr>
        <w:t>192.168.</w:t>
      </w:r>
      <w:r w:rsidR="00FA0A27" w:rsidRPr="004D5654">
        <w:rPr>
          <w:b/>
          <w:bCs/>
        </w:rPr>
        <w:t>0</w:t>
      </w:r>
      <w:r w:rsidRPr="004D5654">
        <w:rPr>
          <w:b/>
          <w:bCs/>
        </w:rPr>
        <w:t>.1</w:t>
      </w:r>
      <w:r>
        <w:t xml:space="preserve"> (nuestra puerta de enlace predeterminada)</w:t>
      </w:r>
    </w:p>
    <w:p w14:paraId="0D83FE09" w14:textId="035E584E" w:rsidR="003425EC" w:rsidRDefault="003425EC" w:rsidP="009347B0">
      <w:pPr>
        <w:pStyle w:val="Estilo2"/>
        <w:numPr>
          <w:ilvl w:val="1"/>
          <w:numId w:val="2"/>
        </w:numPr>
      </w:pPr>
      <w:r>
        <w:t>Nameservers:</w:t>
      </w:r>
    </w:p>
    <w:p w14:paraId="5816745F" w14:textId="146E5554" w:rsidR="0035730E" w:rsidRDefault="00FA0A27" w:rsidP="00FA0A27">
      <w:pPr>
        <w:pStyle w:val="Estilo2"/>
        <w:ind w:left="1416" w:firstLine="708"/>
      </w:pPr>
      <w:r>
        <w:t>a</w:t>
      </w:r>
      <w:r w:rsidR="003425EC">
        <w:t xml:space="preserve">ddresses: </w:t>
      </w:r>
      <w:r w:rsidR="003425EC" w:rsidRPr="004D5654">
        <w:rPr>
          <w:b/>
          <w:bCs/>
        </w:rPr>
        <w:t>[8.8.8.8]</w:t>
      </w:r>
      <w:r w:rsidR="003425EC">
        <w:t xml:space="preserve"> (dns de Google)</w:t>
      </w:r>
    </w:p>
    <w:p w14:paraId="0EA704F7" w14:textId="12186B43" w:rsidR="00780057" w:rsidRDefault="00780057" w:rsidP="00780057">
      <w:pPr>
        <w:pStyle w:val="Estilo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E758F3" wp14:editId="51C792C3">
                <wp:simplePos x="0" y="0"/>
                <wp:positionH relativeFrom="column">
                  <wp:posOffset>826976</wp:posOffset>
                </wp:positionH>
                <wp:positionV relativeFrom="paragraph">
                  <wp:posOffset>502508</wp:posOffset>
                </wp:positionV>
                <wp:extent cx="2407096" cy="1186249"/>
                <wp:effectExtent l="0" t="0" r="12700" b="139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096" cy="1186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19613" id="Rectángulo 91" o:spid="_x0000_s1026" style="position:absolute;margin-left:65.1pt;margin-top:39.55pt;width:189.55pt;height:9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A86902" wp14:editId="61BE6CDC">
                <wp:simplePos x="0" y="0"/>
                <wp:positionH relativeFrom="column">
                  <wp:posOffset>2670604</wp:posOffset>
                </wp:positionH>
                <wp:positionV relativeFrom="paragraph">
                  <wp:posOffset>403654</wp:posOffset>
                </wp:positionV>
                <wp:extent cx="1196134" cy="113682"/>
                <wp:effectExtent l="0" t="0" r="23495" b="1968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134" cy="1136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65BDB" id="Rectángulo 90" o:spid="_x0000_s1026" style="position:absolute;margin-left:210.3pt;margin-top:31.8pt;width:94.2pt;height:8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" filled="f" strokecolor="#c00000" strokeweight="1pt"/>
            </w:pict>
          </mc:Fallback>
        </mc:AlternateContent>
      </w:r>
      <w:r w:rsidR="002228D5">
        <w:rPr>
          <w:noProof/>
        </w:rPr>
        <w:drawing>
          <wp:inline distT="0" distB="0" distL="0" distR="0" wp14:anchorId="093818F6" wp14:editId="0FC96902">
            <wp:extent cx="4680000" cy="1818000"/>
            <wp:effectExtent l="0" t="0" r="6350" b="0"/>
            <wp:docPr id="82" name="Imagen 82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Ubuntu Server [Corriendo] - Oracle VM VirtualBox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621" r="1604" b="56834"/>
                    <a:stretch/>
                  </pic:blipFill>
                  <pic:spPr bwMode="auto">
                    <a:xfrm>
                      <a:off x="0" y="0"/>
                      <a:ext cx="4680000" cy="18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7FCB" w14:textId="53B43E5F" w:rsidR="00EB6CEA" w:rsidRPr="00E106D5" w:rsidRDefault="006526D1" w:rsidP="009347B0">
      <w:pPr>
        <w:pStyle w:val="Estilo2"/>
        <w:numPr>
          <w:ilvl w:val="0"/>
          <w:numId w:val="8"/>
        </w:numPr>
      </w:pPr>
      <w:r>
        <w:t xml:space="preserve">Comprobamos que todo está bien con el comando </w:t>
      </w:r>
      <w:r w:rsidR="00E106D5" w:rsidRPr="00E106D5">
        <w:rPr>
          <w:b/>
          <w:bCs/>
        </w:rPr>
        <w:t>sudo netplan apply</w:t>
      </w:r>
      <w:r w:rsidR="001B6DC8">
        <w:t xml:space="preserve">, si no da errores, reiniciamos y con el comando </w:t>
      </w:r>
      <w:r w:rsidR="001B6DC8">
        <w:rPr>
          <w:b/>
          <w:bCs/>
        </w:rPr>
        <w:t>ifconfig</w:t>
      </w:r>
      <w:r w:rsidR="00124535">
        <w:rPr>
          <w:b/>
          <w:bCs/>
        </w:rPr>
        <w:t xml:space="preserve"> </w:t>
      </w:r>
      <w:r w:rsidR="00124535">
        <w:t>podemos ver el cambio.</w:t>
      </w:r>
    </w:p>
    <w:p w14:paraId="31D099BF" w14:textId="44C9B261" w:rsidR="003A60D3" w:rsidRDefault="00780057" w:rsidP="003A60D3">
      <w:pPr>
        <w:pStyle w:val="Estilo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3514C7" wp14:editId="18C36F5E">
                <wp:simplePos x="0" y="0"/>
                <wp:positionH relativeFrom="column">
                  <wp:posOffset>1449756</wp:posOffset>
                </wp:positionH>
                <wp:positionV relativeFrom="paragraph">
                  <wp:posOffset>321310</wp:posOffset>
                </wp:positionV>
                <wp:extent cx="2891482" cy="108739"/>
                <wp:effectExtent l="0" t="0" r="23495" b="2476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482" cy="108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19CFA" id="Rectángulo 94" o:spid="_x0000_s1026" style="position:absolute;margin-left:114.15pt;margin-top:25.3pt;width:227.7pt;height:8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725547" wp14:editId="2AC1E740">
                <wp:simplePos x="0" y="0"/>
                <wp:positionH relativeFrom="column">
                  <wp:posOffset>2032995</wp:posOffset>
                </wp:positionH>
                <wp:positionV relativeFrom="paragraph">
                  <wp:posOffset>39576</wp:posOffset>
                </wp:positionV>
                <wp:extent cx="939114" cy="108739"/>
                <wp:effectExtent l="0" t="0" r="13970" b="2476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14" cy="108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7309A" id="Rectángulo 92" o:spid="_x0000_s1026" style="position:absolute;margin-left:160.1pt;margin-top:3.1pt;width:73.95pt;height:8.5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1E0DFB" wp14:editId="7C5C9CE7">
            <wp:extent cx="4680000" cy="1897200"/>
            <wp:effectExtent l="0" t="0" r="6350" b="8255"/>
            <wp:docPr id="83" name="Imagen 83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Ubuntu Server [Corriendo] - Oracle VM VirtualBox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44287" r="794" b="10647"/>
                    <a:stretch/>
                  </pic:blipFill>
                  <pic:spPr bwMode="auto">
                    <a:xfrm>
                      <a:off x="0" y="0"/>
                      <a:ext cx="4680000" cy="18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1459" w14:textId="602D642B" w:rsidR="00124535" w:rsidRDefault="00701A62" w:rsidP="009347B0">
      <w:pPr>
        <w:pStyle w:val="Estilo2"/>
        <w:numPr>
          <w:ilvl w:val="0"/>
          <w:numId w:val="8"/>
        </w:numPr>
      </w:pPr>
      <w:r w:rsidRPr="00701A62">
        <w:t>Para poder trabajar con el servidor</w:t>
      </w:r>
      <w:r w:rsidR="00B2571D" w:rsidRPr="00B2571D">
        <w:t xml:space="preserve"> debemos dar permisos desde Linux a nuestro usuario</w:t>
      </w:r>
      <w:r>
        <w:t xml:space="preserve"> </w:t>
      </w:r>
      <w:r w:rsidR="00D327A9">
        <w:rPr>
          <w:b/>
          <w:bCs/>
        </w:rPr>
        <w:t xml:space="preserve">sudo chown -R </w:t>
      </w:r>
      <w:proofErr w:type="gramStart"/>
      <w:r w:rsidR="00D327A9">
        <w:rPr>
          <w:b/>
          <w:bCs/>
        </w:rPr>
        <w:t>lucia:lucia</w:t>
      </w:r>
      <w:proofErr w:type="gramEnd"/>
      <w:r w:rsidR="00D327A9">
        <w:rPr>
          <w:b/>
          <w:bCs/>
        </w:rPr>
        <w:t xml:space="preserve"> </w:t>
      </w:r>
      <w:r w:rsidR="007051D6">
        <w:rPr>
          <w:b/>
          <w:bCs/>
        </w:rPr>
        <w:t>html</w:t>
      </w:r>
      <w:r w:rsidR="007051D6">
        <w:t>.</w:t>
      </w:r>
    </w:p>
    <w:p w14:paraId="59E1DE42" w14:textId="269A0DE6" w:rsidR="003A60D3" w:rsidRDefault="003A60D3" w:rsidP="00A23CD1">
      <w:pPr>
        <w:pStyle w:val="Estilo2"/>
        <w:ind w:left="360"/>
        <w:jc w:val="center"/>
      </w:pPr>
      <w:r>
        <w:rPr>
          <w:noProof/>
        </w:rPr>
        <w:drawing>
          <wp:inline distT="0" distB="0" distL="0" distR="0" wp14:anchorId="0C646D2E" wp14:editId="14213B29">
            <wp:extent cx="4680000" cy="752400"/>
            <wp:effectExtent l="0" t="0" r="0" b="0"/>
            <wp:docPr id="95" name="Imagen 95" descr="Ubuntu Server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Ubuntu Server [Corriendo] - Oracle VM VirtualBox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" t="432" r="1345" b="81897"/>
                    <a:stretch/>
                  </pic:blipFill>
                  <pic:spPr bwMode="auto">
                    <a:xfrm>
                      <a:off x="0" y="0"/>
                      <a:ext cx="4680000" cy="7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3F64F" w14:textId="0441C716" w:rsidR="00F53B35" w:rsidRPr="00FE796C" w:rsidRDefault="00DB3F86" w:rsidP="009347B0">
      <w:pPr>
        <w:pStyle w:val="Ttulo2"/>
        <w:numPr>
          <w:ilvl w:val="0"/>
          <w:numId w:val="13"/>
        </w:numPr>
      </w:pPr>
      <w:bookmarkStart w:id="8" w:name="_Toc115647007"/>
      <w:r>
        <w:t xml:space="preserve">Conexión </w:t>
      </w:r>
      <w:r w:rsidRPr="005C36E8">
        <w:t>servidor-VSCode</w:t>
      </w:r>
      <w:r>
        <w:t xml:space="preserve"> (</w:t>
      </w:r>
      <w:r w:rsidRPr="005C36E8">
        <w:t>SSH)</w:t>
      </w:r>
      <w:bookmarkEnd w:id="8"/>
    </w:p>
    <w:p w14:paraId="6A7F5900" w14:textId="7418D367" w:rsidR="00FE796C" w:rsidRPr="00E134D4" w:rsidRDefault="00FE796C" w:rsidP="009347B0">
      <w:pPr>
        <w:pStyle w:val="Estilo2"/>
        <w:numPr>
          <w:ilvl w:val="0"/>
          <w:numId w:val="9"/>
        </w:numPr>
      </w:pPr>
      <w:r>
        <w:t xml:space="preserve">Debemos instalar el programa </w:t>
      </w:r>
      <w:r>
        <w:rPr>
          <w:b/>
          <w:bCs/>
        </w:rPr>
        <w:t>Visual Studio Code</w:t>
      </w:r>
      <w:r w:rsidR="00A33667">
        <w:rPr>
          <w:b/>
          <w:bCs/>
        </w:rPr>
        <w:t>.</w:t>
      </w:r>
    </w:p>
    <w:p w14:paraId="5F741484" w14:textId="66019C89" w:rsidR="00A33667" w:rsidRDefault="00E134D4" w:rsidP="009347B0">
      <w:pPr>
        <w:pStyle w:val="Estilo2"/>
        <w:numPr>
          <w:ilvl w:val="0"/>
          <w:numId w:val="9"/>
        </w:numPr>
      </w:pPr>
      <w:r>
        <w:t xml:space="preserve">Abrimos el programa </w:t>
      </w:r>
      <w:r w:rsidR="0061351E">
        <w:t>y añadimos estas extensiones: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39"/>
      </w:tblGrid>
      <w:tr w:rsidR="00892453" w14:paraId="77CC5742" w14:textId="77777777" w:rsidTr="000718B3">
        <w:trPr>
          <w:jc w:val="center"/>
        </w:trPr>
        <w:tc>
          <w:tcPr>
            <w:tcW w:w="2689" w:type="dxa"/>
          </w:tcPr>
          <w:p w14:paraId="624DC2D5" w14:textId="458B32C2" w:rsidR="00892453" w:rsidRDefault="0031340C" w:rsidP="0089245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827162B" wp14:editId="443E59C7">
                      <wp:simplePos x="0" y="0"/>
                      <wp:positionH relativeFrom="column">
                        <wp:posOffset>5324</wp:posOffset>
                      </wp:positionH>
                      <wp:positionV relativeFrom="paragraph">
                        <wp:posOffset>820518</wp:posOffset>
                      </wp:positionV>
                      <wp:extent cx="173502" cy="164123"/>
                      <wp:effectExtent l="0" t="0" r="17145" b="26670"/>
                      <wp:wrapNone/>
                      <wp:docPr id="108" name="Rectángulo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502" cy="1641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ED2D83" id="Rectángulo 108" o:spid="_x0000_s1026" style="position:absolute;margin-left:.4pt;margin-top:64.6pt;width:13.65pt;height:1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" filled="f" strokecolor="#c00000" strokeweight="1pt"/>
                  </w:pict>
                </mc:Fallback>
              </mc:AlternateContent>
            </w:r>
            <w:r w:rsidR="0061351E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605ABCF" wp14:editId="6960117D">
                      <wp:simplePos x="0" y="0"/>
                      <wp:positionH relativeFrom="column">
                        <wp:posOffset>216340</wp:posOffset>
                      </wp:positionH>
                      <wp:positionV relativeFrom="paragraph">
                        <wp:posOffset>1442525</wp:posOffset>
                      </wp:positionV>
                      <wp:extent cx="1054588" cy="1064455"/>
                      <wp:effectExtent l="0" t="0" r="12700" b="21590"/>
                      <wp:wrapNone/>
                      <wp:docPr id="107" name="Rectángulo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588" cy="1064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AE5098" id="Rectángulo 107" o:spid="_x0000_s1026" style="position:absolute;margin-left:17.05pt;margin-top:113.6pt;width:83.05pt;height:83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" filled="f" strokecolor="#c00000" strokeweight="1pt"/>
                  </w:pict>
                </mc:Fallback>
              </mc:AlternateContent>
            </w:r>
            <w:r w:rsidR="0061351E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A34424A" wp14:editId="1CAA30C1">
                      <wp:simplePos x="0" y="0"/>
                      <wp:positionH relativeFrom="column">
                        <wp:posOffset>225718</wp:posOffset>
                      </wp:positionH>
                      <wp:positionV relativeFrom="paragraph">
                        <wp:posOffset>668802</wp:posOffset>
                      </wp:positionV>
                      <wp:extent cx="1045699" cy="267286"/>
                      <wp:effectExtent l="0" t="0" r="21590" b="19050"/>
                      <wp:wrapNone/>
                      <wp:docPr id="106" name="Rectángul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699" cy="2672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43E753" id="Rectángulo 106" o:spid="_x0000_s1026" style="position:absolute;margin-left:17.75pt;margin-top:52.65pt;width:82.35pt;height:21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" filled="f" strokecolor="#c00000" strokeweight="1pt"/>
                  </w:pict>
                </mc:Fallback>
              </mc:AlternateContent>
            </w:r>
            <w:r w:rsidR="0061351E">
              <w:rPr>
                <w:noProof/>
                <w:sz w:val="24"/>
              </w:rPr>
              <w:drawing>
                <wp:inline distT="0" distB="0" distL="0" distR="0" wp14:anchorId="71862872" wp14:editId="4E2EDCE7">
                  <wp:extent cx="1278610" cy="3145957"/>
                  <wp:effectExtent l="0" t="0" r="0" b="0"/>
                  <wp:docPr id="38" name="Imagen 38" descr="Code - Visual Studio 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8" descr="Code - Visual Studio Code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" t="4634" r="80655" b="10655"/>
                          <a:stretch/>
                        </pic:blipFill>
                        <pic:spPr bwMode="auto">
                          <a:xfrm>
                            <a:off x="0" y="0"/>
                            <a:ext cx="1278610" cy="3145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9" w:type="dxa"/>
          </w:tcPr>
          <w:p w14:paraId="69554B7B" w14:textId="77777777" w:rsidR="000718B3" w:rsidRDefault="000718B3" w:rsidP="0061351E">
            <w:pPr>
              <w:pStyle w:val="Estilo2"/>
              <w:rPr>
                <w:b/>
                <w:bCs/>
                <w:sz w:val="18"/>
                <w:szCs w:val="18"/>
                <w:u w:val="single"/>
              </w:rPr>
            </w:pPr>
          </w:p>
          <w:p w14:paraId="3BC2C294" w14:textId="08FCE7CD" w:rsidR="00892453" w:rsidRPr="0031340C" w:rsidRDefault="0061351E" w:rsidP="0061351E">
            <w:pPr>
              <w:pStyle w:val="Estilo2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u w:val="single"/>
              </w:rPr>
              <w:t>GitHub Pull Requests and Issues</w:t>
            </w:r>
            <w:r w:rsidR="0031340C" w:rsidRPr="0031340C">
              <w:rPr>
                <w:b/>
                <w:bCs/>
                <w:sz w:val="18"/>
                <w:szCs w:val="18"/>
              </w:rPr>
              <w:t xml:space="preserve">: </w:t>
            </w:r>
            <w:r w:rsidR="0031340C" w:rsidRPr="0031340C">
              <w:rPr>
                <w:sz w:val="18"/>
                <w:szCs w:val="18"/>
              </w:rPr>
              <w:t>Esta extensión le permite revisar y administrar solicitudes de extracción y problemas de GitHub en Visual Studio Code</w:t>
            </w:r>
          </w:p>
          <w:p w14:paraId="0958AA96" w14:textId="0A9D0080" w:rsidR="00B35443" w:rsidRPr="004C509D" w:rsidRDefault="00B35443" w:rsidP="0061351E">
            <w:pPr>
              <w:pStyle w:val="Estilo2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u w:val="single"/>
              </w:rPr>
              <w:t>PHP Debug</w:t>
            </w:r>
            <w:r w:rsidR="004C509D">
              <w:rPr>
                <w:b/>
                <w:bCs/>
                <w:sz w:val="18"/>
                <w:szCs w:val="18"/>
              </w:rPr>
              <w:t xml:space="preserve">: </w:t>
            </w:r>
            <w:r w:rsidR="004C509D">
              <w:rPr>
                <w:sz w:val="18"/>
                <w:szCs w:val="18"/>
              </w:rPr>
              <w:t>Permite e</w:t>
            </w:r>
            <w:r w:rsidR="004C509D" w:rsidRPr="004C509D">
              <w:rPr>
                <w:sz w:val="18"/>
                <w:szCs w:val="18"/>
              </w:rPr>
              <w:t>jecutar el código paso por paso. Evaluar el contenido de las variables en tiempo real. Establecer puntos de corte.</w:t>
            </w:r>
          </w:p>
          <w:p w14:paraId="73F1F6DB" w14:textId="0A020F31" w:rsidR="00B35443" w:rsidRPr="007619BF" w:rsidRDefault="00B35443" w:rsidP="0061351E">
            <w:pPr>
              <w:pStyle w:val="Estilo2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u w:val="single"/>
              </w:rPr>
              <w:t>PHP Intelephense</w:t>
            </w:r>
            <w:r w:rsidR="007619BF">
              <w:rPr>
                <w:b/>
                <w:bCs/>
                <w:sz w:val="18"/>
                <w:szCs w:val="18"/>
              </w:rPr>
              <w:t xml:space="preserve">: </w:t>
            </w:r>
            <w:r w:rsidR="007619BF" w:rsidRPr="007619BF">
              <w:rPr>
                <w:sz w:val="18"/>
                <w:szCs w:val="18"/>
              </w:rPr>
              <w:t>Analiza todos los archivos de tu proyecto y proporciona información necesaria para el autocompletado.</w:t>
            </w:r>
          </w:p>
          <w:p w14:paraId="68FA07F3" w14:textId="501D1E09" w:rsidR="00B35443" w:rsidRPr="00C62304" w:rsidRDefault="00B35443" w:rsidP="0061351E">
            <w:pPr>
              <w:pStyle w:val="Estilo2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u w:val="single"/>
              </w:rPr>
              <w:t>Remote</w:t>
            </w:r>
            <w:r w:rsidR="000E367B">
              <w:rPr>
                <w:b/>
                <w:bCs/>
                <w:sz w:val="18"/>
                <w:szCs w:val="18"/>
                <w:u w:val="single"/>
              </w:rPr>
              <w:t xml:space="preserve"> </w:t>
            </w:r>
            <w:r w:rsidR="00C62304">
              <w:rPr>
                <w:b/>
                <w:bCs/>
                <w:sz w:val="18"/>
                <w:szCs w:val="18"/>
                <w:u w:val="single"/>
              </w:rPr>
              <w:t>–</w:t>
            </w:r>
            <w:r>
              <w:rPr>
                <w:b/>
                <w:bCs/>
                <w:sz w:val="18"/>
                <w:szCs w:val="18"/>
                <w:u w:val="single"/>
              </w:rPr>
              <w:t xml:space="preserve"> SSH</w:t>
            </w:r>
            <w:r w:rsidR="00C62304">
              <w:rPr>
                <w:b/>
                <w:bCs/>
                <w:sz w:val="18"/>
                <w:szCs w:val="18"/>
              </w:rPr>
              <w:t xml:space="preserve">: </w:t>
            </w:r>
            <w:r w:rsidR="00C62304" w:rsidRPr="00C62304">
              <w:rPr>
                <w:sz w:val="18"/>
                <w:szCs w:val="18"/>
              </w:rPr>
              <w:t>La extensión Remote - SSH le permite usar cualquier máquina remota con un servidor SSH como su entorno de desarrollo.</w:t>
            </w:r>
          </w:p>
          <w:p w14:paraId="5C3852C6" w14:textId="2E4FF81D" w:rsidR="00B35443" w:rsidRPr="00C62304" w:rsidRDefault="00B35443" w:rsidP="0061351E">
            <w:pPr>
              <w:pStyle w:val="Estilo2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u w:val="single"/>
              </w:rPr>
              <w:t>Remote</w:t>
            </w:r>
            <w:r w:rsidR="000E367B">
              <w:rPr>
                <w:b/>
                <w:bCs/>
                <w:sz w:val="18"/>
                <w:szCs w:val="18"/>
                <w:u w:val="single"/>
              </w:rPr>
              <w:t xml:space="preserve"> - </w:t>
            </w:r>
            <w:r>
              <w:rPr>
                <w:b/>
                <w:bCs/>
                <w:sz w:val="18"/>
                <w:szCs w:val="18"/>
                <w:u w:val="single"/>
              </w:rPr>
              <w:t xml:space="preserve">SSH: Editing </w:t>
            </w:r>
            <w:r w:rsidR="000E367B">
              <w:rPr>
                <w:b/>
                <w:bCs/>
                <w:sz w:val="18"/>
                <w:szCs w:val="18"/>
                <w:u w:val="single"/>
              </w:rPr>
              <w:t>Configuration Files</w:t>
            </w:r>
            <w:r w:rsidR="00C62304">
              <w:rPr>
                <w:b/>
                <w:bCs/>
                <w:sz w:val="18"/>
                <w:szCs w:val="18"/>
              </w:rPr>
              <w:t xml:space="preserve">: </w:t>
            </w:r>
            <w:r w:rsidR="006E533B" w:rsidRPr="006E533B">
              <w:rPr>
                <w:sz w:val="18"/>
                <w:szCs w:val="18"/>
              </w:rPr>
              <w:t xml:space="preserve">Esta extensión complementa la extensión Remote - SSH con </w:t>
            </w:r>
            <w:r w:rsidR="000718B3" w:rsidRPr="000718B3">
              <w:rPr>
                <w:sz w:val="18"/>
                <w:szCs w:val="18"/>
              </w:rPr>
              <w:t>colorización de sintaxis</w:t>
            </w:r>
            <w:r w:rsidR="006E533B" w:rsidRPr="006E533B">
              <w:rPr>
                <w:sz w:val="18"/>
                <w:szCs w:val="18"/>
              </w:rPr>
              <w:t xml:space="preserve">, </w:t>
            </w:r>
            <w:r w:rsidR="00F21BC1" w:rsidRPr="00F21BC1">
              <w:rPr>
                <w:sz w:val="18"/>
                <w:szCs w:val="18"/>
              </w:rPr>
              <w:t>inteligencia de palabras clave</w:t>
            </w:r>
            <w:r w:rsidR="000718B3">
              <w:rPr>
                <w:sz w:val="18"/>
                <w:szCs w:val="18"/>
              </w:rPr>
              <w:t xml:space="preserve"> </w:t>
            </w:r>
            <w:r w:rsidR="006E533B" w:rsidRPr="006E533B">
              <w:rPr>
                <w:sz w:val="18"/>
                <w:szCs w:val="18"/>
              </w:rPr>
              <w:t>y fragmentos simples al editar archivos de configuración SSH.</w:t>
            </w:r>
          </w:p>
        </w:tc>
      </w:tr>
    </w:tbl>
    <w:p w14:paraId="75F1EBBE" w14:textId="3D1016F7" w:rsidR="00892453" w:rsidRDefault="00892453" w:rsidP="00892453">
      <w:pPr>
        <w:rPr>
          <w:sz w:val="24"/>
        </w:rPr>
      </w:pPr>
    </w:p>
    <w:p w14:paraId="14B7D3A5" w14:textId="22AA0832" w:rsidR="00AC20A2" w:rsidRDefault="0061351E" w:rsidP="009347B0">
      <w:pPr>
        <w:pStyle w:val="Estilo2"/>
        <w:numPr>
          <w:ilvl w:val="0"/>
          <w:numId w:val="9"/>
        </w:numPr>
      </w:pPr>
      <w:r>
        <w:t>En la parte inferior izquierda pulsaremos en este icono:</w:t>
      </w:r>
    </w:p>
    <w:p w14:paraId="6544EFB4" w14:textId="65BBA37A" w:rsidR="00D67621" w:rsidRDefault="0061351E" w:rsidP="0061351E">
      <w:pPr>
        <w:pStyle w:val="Estilo2"/>
        <w:ind w:left="360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D83A8B" wp14:editId="3F767E27">
                <wp:simplePos x="0" y="0"/>
                <wp:positionH relativeFrom="column">
                  <wp:posOffset>1705395</wp:posOffset>
                </wp:positionH>
                <wp:positionV relativeFrom="paragraph">
                  <wp:posOffset>1188817</wp:posOffset>
                </wp:positionV>
                <wp:extent cx="526942" cy="317715"/>
                <wp:effectExtent l="0" t="0" r="26035" b="2540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42" cy="317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0D935" id="Rectángulo 105" o:spid="_x0000_s1026" style="position:absolute;margin-left:134.3pt;margin-top:93.6pt;width:41.5pt;height: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B4E797" wp14:editId="0F257090">
            <wp:extent cx="2880000" cy="1479600"/>
            <wp:effectExtent l="0" t="0" r="0" b="6350"/>
            <wp:docPr id="103" name="Imagen 10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Aplicac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5C87" w14:textId="77777777" w:rsidR="004F15D6" w:rsidRDefault="004F15D6" w:rsidP="0061351E">
      <w:pPr>
        <w:pStyle w:val="Estilo2"/>
        <w:ind w:left="360"/>
        <w:jc w:val="center"/>
        <w:rPr>
          <w:noProof/>
        </w:rPr>
      </w:pPr>
    </w:p>
    <w:p w14:paraId="6380BB96" w14:textId="3B4F2D7B" w:rsidR="000718B3" w:rsidRDefault="003B0879" w:rsidP="009347B0">
      <w:pPr>
        <w:pStyle w:val="Estilo2"/>
        <w:numPr>
          <w:ilvl w:val="0"/>
          <w:numId w:val="9"/>
        </w:numPr>
      </w:pPr>
      <w:r>
        <w:t>Seguiremos los siguientes pasos:</w:t>
      </w:r>
    </w:p>
    <w:p w14:paraId="0CE49B12" w14:textId="77777777" w:rsidR="00BA1362" w:rsidRDefault="003B0879" w:rsidP="00D33FF5">
      <w:pPr>
        <w:pStyle w:val="Estilo2"/>
        <w:numPr>
          <w:ilvl w:val="2"/>
          <w:numId w:val="1"/>
        </w:numPr>
      </w:pPr>
      <w:r>
        <w:t>Conectar a hosts…</w:t>
      </w:r>
    </w:p>
    <w:p w14:paraId="0652C446" w14:textId="6A9C653C" w:rsidR="003B0879" w:rsidRDefault="00C75B29" w:rsidP="00D33FF5">
      <w:pPr>
        <w:pStyle w:val="Estilo2"/>
        <w:numPr>
          <w:ilvl w:val="2"/>
          <w:numId w:val="1"/>
        </w:numPr>
      </w:pPr>
      <w:r>
        <w:t>Agregar nuevo host SSH…</w:t>
      </w:r>
    </w:p>
    <w:p w14:paraId="7125088F" w14:textId="477AFD4A" w:rsidR="00A86745" w:rsidRPr="00B25A99" w:rsidRDefault="00C86D02" w:rsidP="00D33FF5">
      <w:pPr>
        <w:pStyle w:val="Estilo2"/>
        <w:numPr>
          <w:ilvl w:val="2"/>
          <w:numId w:val="1"/>
        </w:numPr>
      </w:pPr>
      <w:r>
        <w:rPr>
          <w:color w:val="000000"/>
          <w:sz w:val="27"/>
          <w:szCs w:val="27"/>
        </w:rPr>
        <w:t>N</w:t>
      </w:r>
      <w:r w:rsidR="006F7FC0">
        <w:rPr>
          <w:color w:val="000000"/>
          <w:sz w:val="27"/>
          <w:szCs w:val="27"/>
        </w:rPr>
        <w:t>os pide que escribamos el comando de conexión SSH</w:t>
      </w:r>
      <w:r w:rsidR="00255096">
        <w:rPr>
          <w:color w:val="000000"/>
          <w:sz w:val="27"/>
          <w:szCs w:val="27"/>
        </w:rPr>
        <w:t xml:space="preserve"> y pondremos </w:t>
      </w:r>
      <w:r w:rsidR="00255096">
        <w:rPr>
          <w:b/>
          <w:bCs/>
          <w:color w:val="000000"/>
          <w:sz w:val="27"/>
          <w:szCs w:val="27"/>
        </w:rPr>
        <w:t xml:space="preserve">ssh </w:t>
      </w:r>
      <w:r w:rsidR="00255096" w:rsidRPr="00255096">
        <w:rPr>
          <w:b/>
          <w:bCs/>
          <w:color w:val="000000"/>
          <w:sz w:val="27"/>
          <w:szCs w:val="27"/>
        </w:rPr>
        <w:t>lucia@192.168.0.214</w:t>
      </w:r>
      <w:r w:rsidR="00255096">
        <w:rPr>
          <w:b/>
          <w:bCs/>
          <w:color w:val="000000"/>
          <w:sz w:val="27"/>
          <w:szCs w:val="27"/>
        </w:rPr>
        <w:t xml:space="preserve"> -p </w:t>
      </w:r>
      <w:r w:rsidR="00D33FF5">
        <w:rPr>
          <w:b/>
          <w:bCs/>
          <w:color w:val="000000"/>
          <w:sz w:val="27"/>
          <w:szCs w:val="27"/>
        </w:rPr>
        <w:t>22</w:t>
      </w:r>
      <w:r w:rsidR="00D33FF5">
        <w:t xml:space="preserve">. </w:t>
      </w:r>
      <w:r w:rsidR="00A86745" w:rsidRPr="00D33FF5">
        <w:rPr>
          <w:color w:val="000000"/>
          <w:sz w:val="27"/>
          <w:szCs w:val="27"/>
        </w:rPr>
        <w:t xml:space="preserve">Podemos </w:t>
      </w:r>
      <w:r w:rsidR="00B25A99" w:rsidRPr="00D33FF5">
        <w:rPr>
          <w:color w:val="000000"/>
          <w:sz w:val="27"/>
          <w:szCs w:val="27"/>
        </w:rPr>
        <w:t>ajustar esta información en el archivo ssh file</w:t>
      </w:r>
      <w:r w:rsidR="009E2F95" w:rsidRPr="00D33FF5">
        <w:rPr>
          <w:color w:val="000000"/>
          <w:sz w:val="27"/>
          <w:szCs w:val="27"/>
        </w:rPr>
        <w:t>:</w:t>
      </w:r>
    </w:p>
    <w:p w14:paraId="3DD572C1" w14:textId="6F4593AB" w:rsidR="00B25A99" w:rsidRPr="00BA1362" w:rsidRDefault="00B25A99" w:rsidP="00D33FF5">
      <w:pPr>
        <w:pStyle w:val="Estilo2"/>
        <w:spacing w:after="0"/>
        <w:ind w:left="2124" w:firstLine="708"/>
        <w:rPr>
          <w:b/>
          <w:bCs/>
          <w:color w:val="000000"/>
          <w:sz w:val="27"/>
          <w:szCs w:val="27"/>
        </w:rPr>
      </w:pPr>
      <w:r w:rsidRPr="00BA1362">
        <w:rPr>
          <w:b/>
          <w:bCs/>
          <w:color w:val="000000"/>
          <w:sz w:val="27"/>
          <w:szCs w:val="27"/>
        </w:rPr>
        <w:t>Host 192.168.</w:t>
      </w:r>
      <w:r w:rsidR="009E2F95" w:rsidRPr="00BA1362">
        <w:rPr>
          <w:b/>
          <w:bCs/>
          <w:color w:val="000000"/>
          <w:sz w:val="27"/>
          <w:szCs w:val="27"/>
        </w:rPr>
        <w:t>0.214</w:t>
      </w:r>
    </w:p>
    <w:p w14:paraId="5B3F03F3" w14:textId="7CCBA0E5" w:rsidR="009E2F95" w:rsidRPr="00BA1362" w:rsidRDefault="009E2F95" w:rsidP="00D33FF5">
      <w:pPr>
        <w:pStyle w:val="Estilo2"/>
        <w:spacing w:after="0"/>
        <w:ind w:left="2124" w:firstLine="708"/>
        <w:rPr>
          <w:b/>
          <w:bCs/>
          <w:color w:val="000000"/>
          <w:sz w:val="27"/>
          <w:szCs w:val="27"/>
        </w:rPr>
      </w:pPr>
      <w:r w:rsidRPr="00BA1362">
        <w:rPr>
          <w:b/>
          <w:bCs/>
          <w:color w:val="000000"/>
          <w:sz w:val="27"/>
          <w:szCs w:val="27"/>
        </w:rPr>
        <w:tab/>
        <w:t>HostName 192.168.0.214</w:t>
      </w:r>
    </w:p>
    <w:p w14:paraId="2AE879B6" w14:textId="089D98A0" w:rsidR="009E2F95" w:rsidRPr="00BA1362" w:rsidRDefault="009E2F95" w:rsidP="00D33FF5">
      <w:pPr>
        <w:pStyle w:val="Estilo2"/>
        <w:spacing w:after="0"/>
        <w:ind w:left="2124" w:firstLine="708"/>
        <w:rPr>
          <w:b/>
          <w:bCs/>
          <w:color w:val="000000"/>
          <w:sz w:val="27"/>
          <w:szCs w:val="27"/>
        </w:rPr>
      </w:pPr>
      <w:r w:rsidRPr="00BA1362">
        <w:rPr>
          <w:b/>
          <w:bCs/>
          <w:color w:val="000000"/>
          <w:sz w:val="27"/>
          <w:szCs w:val="27"/>
        </w:rPr>
        <w:tab/>
        <w:t>User lucia</w:t>
      </w:r>
    </w:p>
    <w:p w14:paraId="20F4F8C9" w14:textId="62394A30" w:rsidR="009E2F95" w:rsidRPr="00BA1362" w:rsidRDefault="009E2F95" w:rsidP="00D33FF5">
      <w:pPr>
        <w:pStyle w:val="Estilo2"/>
        <w:spacing w:after="0"/>
        <w:ind w:left="2124" w:firstLine="708"/>
        <w:rPr>
          <w:b/>
          <w:bCs/>
          <w:color w:val="000000"/>
          <w:sz w:val="27"/>
          <w:szCs w:val="27"/>
        </w:rPr>
      </w:pPr>
      <w:r w:rsidRPr="00BA1362">
        <w:rPr>
          <w:b/>
          <w:bCs/>
          <w:color w:val="000000"/>
          <w:sz w:val="27"/>
          <w:szCs w:val="27"/>
        </w:rPr>
        <w:tab/>
        <w:t>Protocol 2</w:t>
      </w:r>
    </w:p>
    <w:p w14:paraId="4ADFFC09" w14:textId="4B3EBC53" w:rsidR="009E2F95" w:rsidRPr="00BA1362" w:rsidRDefault="009E2F95" w:rsidP="00D33FF5">
      <w:pPr>
        <w:pStyle w:val="Estilo2"/>
        <w:spacing w:after="0"/>
        <w:ind w:left="2124" w:firstLine="708"/>
        <w:rPr>
          <w:b/>
          <w:bCs/>
        </w:rPr>
      </w:pPr>
      <w:r w:rsidRPr="00BA1362">
        <w:rPr>
          <w:b/>
          <w:bCs/>
          <w:color w:val="000000"/>
          <w:sz w:val="27"/>
          <w:szCs w:val="27"/>
        </w:rPr>
        <w:tab/>
        <w:t>Port 22</w:t>
      </w:r>
    </w:p>
    <w:p w14:paraId="351FCA15" w14:textId="77777777" w:rsidR="00500AAD" w:rsidRDefault="00C13A90" w:rsidP="00500AAD">
      <w:pPr>
        <w:pStyle w:val="Estilo2"/>
        <w:numPr>
          <w:ilvl w:val="2"/>
          <w:numId w:val="1"/>
        </w:numPr>
      </w:pPr>
      <w:r>
        <w:rPr>
          <w:color w:val="000000"/>
          <w:sz w:val="27"/>
          <w:szCs w:val="27"/>
        </w:rPr>
        <w:t xml:space="preserve">Se abrirá una ventana nueva de VSCode que nos pedirá </w:t>
      </w:r>
      <w:r w:rsidR="00500AAD">
        <w:rPr>
          <w:color w:val="000000"/>
          <w:sz w:val="27"/>
          <w:szCs w:val="27"/>
        </w:rPr>
        <w:t xml:space="preserve">seleccionar la plataforma del host remoto </w:t>
      </w:r>
      <w:r w:rsidR="00500AAD">
        <w:rPr>
          <w:b/>
          <w:bCs/>
          <w:color w:val="000000"/>
          <w:sz w:val="27"/>
          <w:szCs w:val="27"/>
        </w:rPr>
        <w:t>(Linux)</w:t>
      </w:r>
    </w:p>
    <w:p w14:paraId="53893129" w14:textId="7D0E3B81" w:rsidR="00FC6B4B" w:rsidRDefault="00500AAD" w:rsidP="00500AAD">
      <w:pPr>
        <w:pStyle w:val="Estilo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7BDBD2" wp14:editId="202315F6">
                <wp:simplePos x="0" y="0"/>
                <wp:positionH relativeFrom="column">
                  <wp:posOffset>1727546</wp:posOffset>
                </wp:positionH>
                <wp:positionV relativeFrom="paragraph">
                  <wp:posOffset>226406</wp:posOffset>
                </wp:positionV>
                <wp:extent cx="2770909" cy="157019"/>
                <wp:effectExtent l="0" t="0" r="10795" b="1460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157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47C9B" id="Rectángulo 110" o:spid="_x0000_s1026" style="position:absolute;margin-left:136.05pt;margin-top:17.85pt;width:218.2pt;height:12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" filled="f" strokecolor="#c00000" strokeweight="1pt"/>
            </w:pict>
          </mc:Fallback>
        </mc:AlternateContent>
      </w:r>
      <w:r w:rsidR="00FC6B4B">
        <w:rPr>
          <w:noProof/>
        </w:rPr>
        <w:drawing>
          <wp:inline distT="0" distB="0" distL="0" distR="0" wp14:anchorId="2FE6EB57" wp14:editId="2F6613C0">
            <wp:extent cx="4680000" cy="1148400"/>
            <wp:effectExtent l="0" t="0" r="6350" b="0"/>
            <wp:docPr id="109" name="Imagen 109" descr="Iniciar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niciar - Visual Studio Cod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3" t="1951" r="17971" b="68217"/>
                    <a:stretch/>
                  </pic:blipFill>
                  <pic:spPr bwMode="auto">
                    <a:xfrm>
                      <a:off x="0" y="0"/>
                      <a:ext cx="4680000" cy="11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00073" w14:textId="3547A1F2" w:rsidR="00635F42" w:rsidRDefault="00635F42" w:rsidP="00635F42">
      <w:pPr>
        <w:pStyle w:val="Estilo2"/>
        <w:numPr>
          <w:ilvl w:val="2"/>
          <w:numId w:val="1"/>
        </w:numPr>
      </w:pPr>
      <w:r>
        <w:rPr>
          <w:color w:val="000000"/>
          <w:sz w:val="27"/>
          <w:szCs w:val="27"/>
        </w:rPr>
        <w:t xml:space="preserve">Confirmaremos y nos pedirá contraseña para </w:t>
      </w:r>
      <w:r w:rsidR="006635FE">
        <w:rPr>
          <w:color w:val="000000"/>
          <w:sz w:val="27"/>
          <w:szCs w:val="27"/>
        </w:rPr>
        <w:t>aceptar la conectarnos</w:t>
      </w:r>
    </w:p>
    <w:p w14:paraId="781CB48B" w14:textId="3D5D0906" w:rsidR="00635F42" w:rsidRDefault="00635F42" w:rsidP="00635F42">
      <w:pPr>
        <w:pStyle w:val="Estilo2"/>
        <w:jc w:val="center"/>
      </w:pPr>
      <w:r>
        <w:rPr>
          <w:noProof/>
        </w:rPr>
        <w:drawing>
          <wp:inline distT="0" distB="0" distL="0" distR="0" wp14:anchorId="22EB8B1D" wp14:editId="0D8E0A61">
            <wp:extent cx="4680000" cy="910800"/>
            <wp:effectExtent l="0" t="0" r="6350" b="3810"/>
            <wp:docPr id="112" name="Imagen 112" descr="Iniciar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iciar - Visual Studio Cod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1021" r="26119" b="81621"/>
                    <a:stretch/>
                  </pic:blipFill>
                  <pic:spPr bwMode="auto">
                    <a:xfrm>
                      <a:off x="0" y="0"/>
                      <a:ext cx="4680000" cy="9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15E8" w14:textId="25EA23F9" w:rsidR="00B34B9F" w:rsidRDefault="00E62DAE" w:rsidP="00E06614">
      <w:pPr>
        <w:pStyle w:val="Estilo2"/>
        <w:numPr>
          <w:ilvl w:val="2"/>
          <w:numId w:val="1"/>
        </w:numPr>
      </w:pPr>
      <w:r>
        <w:rPr>
          <w:color w:val="000000"/>
          <w:sz w:val="27"/>
          <w:szCs w:val="27"/>
        </w:rPr>
        <w:lastRenderedPageBreak/>
        <w:t xml:space="preserve">Ya conectados nos aparecerá </w:t>
      </w:r>
      <w:r w:rsidR="00E06614">
        <w:rPr>
          <w:color w:val="000000"/>
          <w:sz w:val="27"/>
          <w:szCs w:val="27"/>
        </w:rPr>
        <w:t>en la parte inferior izquierda la IP, el siguiente paso será abrir</w:t>
      </w:r>
      <w:r w:rsidR="00B077E4">
        <w:rPr>
          <w:color w:val="000000"/>
          <w:sz w:val="27"/>
          <w:szCs w:val="27"/>
        </w:rPr>
        <w:t xml:space="preserve"> la carpeta de </w:t>
      </w:r>
      <w:r w:rsidR="00B077E4">
        <w:rPr>
          <w:b/>
          <w:bCs/>
          <w:color w:val="000000"/>
          <w:sz w:val="27"/>
          <w:szCs w:val="27"/>
        </w:rPr>
        <w:t>/var/www/html/</w:t>
      </w:r>
      <w:r>
        <w:rPr>
          <w:color w:val="000000"/>
          <w:sz w:val="27"/>
          <w:szCs w:val="27"/>
        </w:rPr>
        <w:t xml:space="preserve">, nos volverá a pedir la contraseña y nos </w:t>
      </w:r>
      <w:r w:rsidR="00E06614">
        <w:rPr>
          <w:color w:val="000000"/>
          <w:sz w:val="27"/>
          <w:szCs w:val="27"/>
        </w:rPr>
        <w:t>mostrará</w:t>
      </w:r>
      <w:r>
        <w:rPr>
          <w:color w:val="000000"/>
          <w:sz w:val="27"/>
          <w:szCs w:val="27"/>
        </w:rPr>
        <w:t xml:space="preserve"> todo lo que tenemos en esa carpeta</w:t>
      </w:r>
    </w:p>
    <w:p w14:paraId="00180052" w14:textId="3263FD74" w:rsidR="00B34B9F" w:rsidRPr="00E62DAE" w:rsidRDefault="00B34B9F" w:rsidP="00B2571D">
      <w:pPr>
        <w:pStyle w:val="Estilo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10667C" wp14:editId="338E8537">
                <wp:simplePos x="0" y="0"/>
                <wp:positionH relativeFrom="column">
                  <wp:posOffset>837248</wp:posOffset>
                </wp:positionH>
                <wp:positionV relativeFrom="paragraph">
                  <wp:posOffset>94298</wp:posOffset>
                </wp:positionV>
                <wp:extent cx="757237" cy="400050"/>
                <wp:effectExtent l="0" t="0" r="24130" b="1905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37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2C572" id="Rectángulo 114" o:spid="_x0000_s1026" style="position:absolute;margin-left:65.95pt;margin-top:7.45pt;width:59.6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951740" wp14:editId="32A6A429">
                <wp:simplePos x="0" y="0"/>
                <wp:positionH relativeFrom="column">
                  <wp:posOffset>708660</wp:posOffset>
                </wp:positionH>
                <wp:positionV relativeFrom="paragraph">
                  <wp:posOffset>2423160</wp:posOffset>
                </wp:positionV>
                <wp:extent cx="428625" cy="140335"/>
                <wp:effectExtent l="0" t="0" r="28575" b="1206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40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40986" id="Rectángulo 115" o:spid="_x0000_s1026" style="position:absolute;margin-left:55.8pt;margin-top:190.8pt;width:33.75pt;height:11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1E1ED9" wp14:editId="44980450">
            <wp:extent cx="4680000" cy="2534400"/>
            <wp:effectExtent l="0" t="0" r="6350" b="0"/>
            <wp:docPr id="113" name="Imagen 113" descr="Iniciar - html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Iniciar - html [SSH: 192.168.0.214] - Visual Studio Code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" t="860" r="847" b="789"/>
                    <a:stretch/>
                  </pic:blipFill>
                  <pic:spPr bwMode="auto">
                    <a:xfrm>
                      <a:off x="0" y="0"/>
                      <a:ext cx="4680000" cy="25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786C" w14:textId="59237CED" w:rsidR="00B2571D" w:rsidRDefault="00C01DEE" w:rsidP="009347B0">
      <w:pPr>
        <w:pStyle w:val="Ttulo2"/>
        <w:numPr>
          <w:ilvl w:val="0"/>
          <w:numId w:val="13"/>
        </w:numPr>
      </w:pPr>
      <w:bookmarkStart w:id="9" w:name="_Toc115647008"/>
      <w:r>
        <w:t xml:space="preserve">Vincular </w:t>
      </w:r>
      <w:r w:rsidR="0082303E" w:rsidRPr="0060304C">
        <w:t xml:space="preserve">GitHub </w:t>
      </w:r>
      <w:r w:rsidR="0082303E">
        <w:t>con el servidor:</w:t>
      </w:r>
      <w:bookmarkEnd w:id="9"/>
    </w:p>
    <w:p w14:paraId="517FF0BF" w14:textId="498E3F6A" w:rsidR="00076B3A" w:rsidRDefault="00076B3A" w:rsidP="009347B0">
      <w:pPr>
        <w:pStyle w:val="Estilo2"/>
        <w:numPr>
          <w:ilvl w:val="0"/>
          <w:numId w:val="10"/>
        </w:numPr>
      </w:pPr>
      <w:r>
        <w:t xml:space="preserve">En VS Code vamos a </w:t>
      </w:r>
      <w:r>
        <w:rPr>
          <w:b/>
          <w:bCs/>
        </w:rPr>
        <w:t xml:space="preserve">cuentas </w:t>
      </w:r>
      <w:r>
        <w:t xml:space="preserve">y pulsamos el botón </w:t>
      </w:r>
      <w:r>
        <w:rPr>
          <w:b/>
          <w:bCs/>
        </w:rPr>
        <w:t>iniciar sesión y activar</w:t>
      </w:r>
    </w:p>
    <w:p w14:paraId="3EBEB52E" w14:textId="43A35565" w:rsidR="00087FCE" w:rsidRDefault="00076B3A" w:rsidP="00087FCE">
      <w:pPr>
        <w:pStyle w:val="Estilo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C5FFF2" wp14:editId="6DF2DE64">
                <wp:simplePos x="0" y="0"/>
                <wp:positionH relativeFrom="column">
                  <wp:posOffset>995680</wp:posOffset>
                </wp:positionH>
                <wp:positionV relativeFrom="paragraph">
                  <wp:posOffset>357505</wp:posOffset>
                </wp:positionV>
                <wp:extent cx="2708275" cy="2613660"/>
                <wp:effectExtent l="0" t="38100" r="53975" b="34290"/>
                <wp:wrapNone/>
                <wp:docPr id="144" name="Conector recto de flech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8275" cy="2613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3A389" id="Conector recto de flecha 144" o:spid="_x0000_s1026" type="#_x0000_t32" style="position:absolute;margin-left:78.4pt;margin-top:28.15pt;width:213.25pt;height:205.8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DEA465" wp14:editId="45C33C73">
                <wp:simplePos x="0" y="0"/>
                <wp:positionH relativeFrom="column">
                  <wp:posOffset>3816350</wp:posOffset>
                </wp:positionH>
                <wp:positionV relativeFrom="paragraph">
                  <wp:posOffset>220980</wp:posOffset>
                </wp:positionV>
                <wp:extent cx="646430" cy="215265"/>
                <wp:effectExtent l="0" t="0" r="20320" b="1333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30" cy="21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0C2C78" id="Rectángulo 126" o:spid="_x0000_s1026" style="position:absolute;margin-left:300.5pt;margin-top:17.4pt;width:50.9pt;height:16.9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2E6E1B" wp14:editId="37286435">
                <wp:simplePos x="0" y="0"/>
                <wp:positionH relativeFrom="column">
                  <wp:posOffset>728872</wp:posOffset>
                </wp:positionH>
                <wp:positionV relativeFrom="paragraph">
                  <wp:posOffset>2982080</wp:posOffset>
                </wp:positionV>
                <wp:extent cx="224287" cy="189781"/>
                <wp:effectExtent l="0" t="0" r="23495" b="2032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D5DB0" id="Rectángulo 125" o:spid="_x0000_s1026" style="position:absolute;margin-left:57.4pt;margin-top:234.8pt;width:17.65pt;height:14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3EBF96" wp14:editId="70FBE664">
            <wp:extent cx="4680000" cy="3510000"/>
            <wp:effectExtent l="0" t="0" r="6350" b="0"/>
            <wp:docPr id="117" name="Imagen 117" descr="Iniciar - html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Iniciar - html [SSH: 192.168.0.214] - Visual Studio Cod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AAC" w14:textId="77777777" w:rsidR="00076B3A" w:rsidRPr="00076B3A" w:rsidRDefault="00076B3A" w:rsidP="009347B0">
      <w:pPr>
        <w:pStyle w:val="Estilo2"/>
        <w:numPr>
          <w:ilvl w:val="0"/>
          <w:numId w:val="10"/>
        </w:numPr>
      </w:pPr>
      <w:r>
        <w:t xml:space="preserve">Desde la página </w:t>
      </w:r>
      <w:r w:rsidRPr="00E90DC3">
        <w:rPr>
          <w:b/>
          <w:bCs/>
        </w:rPr>
        <w:t>https://github.com/</w:t>
      </w:r>
      <w:r>
        <w:rPr>
          <w:b/>
          <w:bCs/>
        </w:rPr>
        <w:t xml:space="preserve"> </w:t>
      </w:r>
      <w:r>
        <w:t xml:space="preserve">creamos una cuenta </w:t>
      </w:r>
      <w:r w:rsidRPr="00D736B5">
        <w:rPr>
          <w:i/>
          <w:iCs/>
        </w:rPr>
        <w:t>(esto nos servirá para poder sincronizar el trabajo que vamos haciendo).</w:t>
      </w:r>
    </w:p>
    <w:p w14:paraId="0F08EB66" w14:textId="2B517EE5" w:rsidR="00D736B5" w:rsidRPr="009118FB" w:rsidRDefault="00076B3A" w:rsidP="00644F27">
      <w:pPr>
        <w:pStyle w:val="Estilo2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A88C1A5" wp14:editId="278CD27B">
            <wp:extent cx="2880000" cy="3621600"/>
            <wp:effectExtent l="0" t="0" r="0" b="0"/>
            <wp:docPr id="116" name="Imagen 116" descr="Sign in to GitHub · GitHub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Sign in to GitHub · GitHub - Google Chrome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5" t="9617" r="38670" b="37169"/>
                    <a:stretch/>
                  </pic:blipFill>
                  <pic:spPr bwMode="auto">
                    <a:xfrm>
                      <a:off x="0" y="0"/>
                      <a:ext cx="2880000" cy="362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77111" w14:textId="7076B07F" w:rsidR="00DD1CF2" w:rsidRDefault="009C43B0" w:rsidP="009347B0">
      <w:pPr>
        <w:pStyle w:val="Estilo2"/>
        <w:numPr>
          <w:ilvl w:val="0"/>
          <w:numId w:val="10"/>
        </w:numPr>
      </w:pPr>
      <w:r>
        <w:t xml:space="preserve">Para poder sincronizarnos iremos al apartado </w:t>
      </w:r>
      <w:r>
        <w:rPr>
          <w:b/>
          <w:bCs/>
        </w:rPr>
        <w:t>Control de código</w:t>
      </w:r>
      <w:r w:rsidR="00566BF8">
        <w:rPr>
          <w:b/>
          <w:bCs/>
        </w:rPr>
        <w:t xml:space="preserve">, </w:t>
      </w:r>
      <w:r w:rsidR="00566BF8">
        <w:t xml:space="preserve">vamos al </w:t>
      </w:r>
      <w:r w:rsidR="00936C4F">
        <w:t>menú (</w:t>
      </w:r>
      <w:r w:rsidR="00936C4F">
        <w:rPr>
          <w:noProof/>
        </w:rPr>
        <w:drawing>
          <wp:inline distT="0" distB="0" distL="0" distR="0" wp14:anchorId="41A8B550" wp14:editId="4A54B342">
            <wp:extent cx="284915" cy="161709"/>
            <wp:effectExtent l="0" t="0" r="127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0" cy="1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C4F">
        <w:t xml:space="preserve">) </w:t>
      </w:r>
      <w:r w:rsidR="00500872">
        <w:t xml:space="preserve"> </w:t>
      </w:r>
      <w:r w:rsidR="00566BF8">
        <w:t xml:space="preserve">y seleccionamos la opción </w:t>
      </w:r>
      <w:r w:rsidR="00566BF8">
        <w:rPr>
          <w:b/>
          <w:bCs/>
        </w:rPr>
        <w:t xml:space="preserve">Remote – Add </w:t>
      </w:r>
      <w:r w:rsidR="0036207A">
        <w:rPr>
          <w:b/>
          <w:bCs/>
        </w:rPr>
        <w:t>remote</w:t>
      </w:r>
      <w:r w:rsidR="00FD4BA4">
        <w:rPr>
          <w:b/>
          <w:bCs/>
        </w:rPr>
        <w:t>.</w:t>
      </w:r>
    </w:p>
    <w:p w14:paraId="0EEADE84" w14:textId="196F7D86" w:rsidR="00B30B4D" w:rsidRDefault="00236773" w:rsidP="00C30549">
      <w:pPr>
        <w:pStyle w:val="Estilo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C629AC" wp14:editId="6BF67360">
                <wp:simplePos x="0" y="0"/>
                <wp:positionH relativeFrom="column">
                  <wp:posOffset>939800</wp:posOffset>
                </wp:positionH>
                <wp:positionV relativeFrom="paragraph">
                  <wp:posOffset>273685</wp:posOffset>
                </wp:positionV>
                <wp:extent cx="922020" cy="292735"/>
                <wp:effectExtent l="0" t="38100" r="49530" b="31115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202F5" id="Conector recto de flecha 148" o:spid="_x0000_s1026" type="#_x0000_t32" style="position:absolute;margin-left:74pt;margin-top:21.55pt;width:72.6pt;height:23.0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0918D0" wp14:editId="1DD41355">
                <wp:simplePos x="0" y="0"/>
                <wp:positionH relativeFrom="column">
                  <wp:posOffset>1934210</wp:posOffset>
                </wp:positionH>
                <wp:positionV relativeFrom="paragraph">
                  <wp:posOffset>149860</wp:posOffset>
                </wp:positionV>
                <wp:extent cx="123825" cy="123825"/>
                <wp:effectExtent l="0" t="0" r="28575" b="28575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A21186" id="Rectángulo 147" o:spid="_x0000_s1026" style="position:absolute;margin-left:152.3pt;margin-top:11.8pt;width:9.75pt;height:9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D25D7D" wp14:editId="30C358F7">
                <wp:simplePos x="0" y="0"/>
                <wp:positionH relativeFrom="column">
                  <wp:posOffset>706120</wp:posOffset>
                </wp:positionH>
                <wp:positionV relativeFrom="paragraph">
                  <wp:posOffset>574980</wp:posOffset>
                </wp:positionV>
                <wp:extent cx="233680" cy="226695"/>
                <wp:effectExtent l="0" t="0" r="13970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6F579" id="Rectángulo 146" o:spid="_x0000_s1026" style="position:absolute;margin-left:55.6pt;margin-top:45.25pt;width:18.4pt;height:17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34355A" wp14:editId="10209CBD">
            <wp:extent cx="4680000" cy="3510000"/>
            <wp:effectExtent l="0" t="0" r="6350" b="0"/>
            <wp:docPr id="122" name="Imagen 122" descr="Iniciar - html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iciar - html [SSH: 192.168.0.214] - Visual Studio Cod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F2F" w14:textId="17E18EE6" w:rsidR="00C30549" w:rsidRDefault="00E37EAD" w:rsidP="009347B0">
      <w:pPr>
        <w:pStyle w:val="Estilo2"/>
        <w:numPr>
          <w:ilvl w:val="0"/>
          <w:numId w:val="10"/>
        </w:numPr>
        <w:rPr>
          <w:noProof/>
        </w:rPr>
      </w:pPr>
      <w:r>
        <w:rPr>
          <w:noProof/>
        </w:rPr>
        <w:t>D</w:t>
      </w:r>
      <w:r w:rsidRPr="00E37EAD">
        <w:rPr>
          <w:noProof/>
        </w:rPr>
        <w:t xml:space="preserve">ebemos introducir la </w:t>
      </w:r>
      <w:r w:rsidRPr="00EE7CF5">
        <w:rPr>
          <w:b/>
          <w:bCs/>
          <w:noProof/>
        </w:rPr>
        <w:t>url</w:t>
      </w:r>
      <w:r w:rsidRPr="00E37EAD">
        <w:rPr>
          <w:noProof/>
        </w:rPr>
        <w:t xml:space="preserve"> de nuestro repositorio que encontraremos en </w:t>
      </w:r>
      <w:r w:rsidRPr="00EE7CF5">
        <w:rPr>
          <w:b/>
          <w:bCs/>
          <w:noProof/>
        </w:rPr>
        <w:t>GitHub</w:t>
      </w:r>
      <w:r w:rsidRPr="00E37EAD">
        <w:rPr>
          <w:noProof/>
        </w:rPr>
        <w:t>:</w:t>
      </w:r>
    </w:p>
    <w:p w14:paraId="22EC88DF" w14:textId="22ECE86A" w:rsidR="00FF1E28" w:rsidRDefault="0006522F" w:rsidP="00D80970">
      <w:pPr>
        <w:pStyle w:val="Estilo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9CF3EF" wp14:editId="25CE3A7B">
                <wp:simplePos x="0" y="0"/>
                <wp:positionH relativeFrom="column">
                  <wp:posOffset>984352</wp:posOffset>
                </wp:positionH>
                <wp:positionV relativeFrom="paragraph">
                  <wp:posOffset>1770939</wp:posOffset>
                </wp:positionV>
                <wp:extent cx="4125772" cy="387705"/>
                <wp:effectExtent l="0" t="0" r="27305" b="12700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772" cy="387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B9EE8" id="Rectángulo 152" o:spid="_x0000_s1026" style="position:absolute;margin-left:77.5pt;margin-top:139.45pt;width:324.85pt;height:30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" filled="f" strokecolor="#c00000" strokeweight="1pt"/>
            </w:pict>
          </mc:Fallback>
        </mc:AlternateContent>
      </w:r>
      <w:r w:rsidR="00FF1E28">
        <w:rPr>
          <w:noProof/>
        </w:rPr>
        <w:drawing>
          <wp:inline distT="0" distB="0" distL="0" distR="0" wp14:anchorId="046F1C8E" wp14:editId="08336333">
            <wp:extent cx="4680000" cy="4125600"/>
            <wp:effectExtent l="0" t="0" r="6350" b="8255"/>
            <wp:docPr id="121" name="Imagen 121" descr="LuciaMatest/pruebacas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LuciaMatest/pruebacasa - Google Chrome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9" t="29698" r="31207" b="29370"/>
                    <a:stretch/>
                  </pic:blipFill>
                  <pic:spPr bwMode="auto">
                    <a:xfrm>
                      <a:off x="0" y="0"/>
                      <a:ext cx="4680000" cy="41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CD1B" w14:textId="2D970120" w:rsidR="00D80970" w:rsidRDefault="000B0669" w:rsidP="009347B0">
      <w:pPr>
        <w:pStyle w:val="Estilo2"/>
        <w:numPr>
          <w:ilvl w:val="0"/>
          <w:numId w:val="10"/>
        </w:numPr>
        <w:rPr>
          <w:noProof/>
        </w:rPr>
      </w:pPr>
      <w:r>
        <w:rPr>
          <w:noProof/>
        </w:rPr>
        <w:t>D</w:t>
      </w:r>
      <w:r w:rsidR="009A5027" w:rsidRPr="009A5027">
        <w:rPr>
          <w:noProof/>
        </w:rPr>
        <w:t xml:space="preserve">esde el </w:t>
      </w:r>
      <w:r w:rsidR="009A5027" w:rsidRPr="00EE7CF5">
        <w:rPr>
          <w:b/>
          <w:bCs/>
          <w:noProof/>
        </w:rPr>
        <w:t>Terminal</w:t>
      </w:r>
      <w:r w:rsidR="009A5027" w:rsidRPr="009A5027">
        <w:rPr>
          <w:noProof/>
        </w:rPr>
        <w:t xml:space="preserve"> de </w:t>
      </w:r>
      <w:r w:rsidR="009A5027" w:rsidRPr="00EE7CF5">
        <w:rPr>
          <w:b/>
          <w:bCs/>
          <w:noProof/>
        </w:rPr>
        <w:t>VSCode</w:t>
      </w:r>
      <w:r w:rsidR="009A5027" w:rsidRPr="009A5027">
        <w:rPr>
          <w:noProof/>
        </w:rPr>
        <w:t xml:space="preserve"> configuraremos </w:t>
      </w:r>
      <w:r w:rsidR="009A5027" w:rsidRPr="00EE7CF5">
        <w:rPr>
          <w:i/>
          <w:iCs/>
          <w:noProof/>
        </w:rPr>
        <w:t>usuario</w:t>
      </w:r>
      <w:r w:rsidR="009A5027" w:rsidRPr="009A5027">
        <w:rPr>
          <w:noProof/>
        </w:rPr>
        <w:t xml:space="preserve"> y </w:t>
      </w:r>
      <w:r w:rsidR="009A5027" w:rsidRPr="00EE7CF5">
        <w:rPr>
          <w:i/>
          <w:iCs/>
          <w:noProof/>
        </w:rPr>
        <w:t>email</w:t>
      </w:r>
      <w:r w:rsidR="009A5027" w:rsidRPr="009A5027">
        <w:rPr>
          <w:noProof/>
        </w:rPr>
        <w:t xml:space="preserve"> de github ejecutando los siguientes comandos</w:t>
      </w:r>
      <w:r w:rsidRPr="00E37EAD">
        <w:rPr>
          <w:noProof/>
        </w:rPr>
        <w:t>:</w:t>
      </w:r>
    </w:p>
    <w:p w14:paraId="357A2CA0" w14:textId="5B38A1B0" w:rsidR="00D80970" w:rsidRPr="00FE796C" w:rsidRDefault="00D80970" w:rsidP="00D80970">
      <w:pPr>
        <w:pStyle w:val="Estilo2"/>
        <w:jc w:val="center"/>
      </w:pPr>
      <w:r>
        <w:rPr>
          <w:noProof/>
        </w:rPr>
        <w:drawing>
          <wp:inline distT="0" distB="0" distL="0" distR="0" wp14:anchorId="374580AE" wp14:editId="329C3D8A">
            <wp:extent cx="4680000" cy="1483200"/>
            <wp:effectExtent l="0" t="0" r="6350" b="3175"/>
            <wp:docPr id="136" name="Imagen 136" descr="html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html [SSH: 192.168.0.214] - Visual Studio Cod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5" t="63389" r="-2" b="6800"/>
                    <a:stretch/>
                  </pic:blipFill>
                  <pic:spPr bwMode="auto">
                    <a:xfrm>
                      <a:off x="0" y="0"/>
                      <a:ext cx="4680000" cy="14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2EBE" w14:textId="63CB4832" w:rsidR="0036206E" w:rsidRDefault="00CB3D6F" w:rsidP="009347B0">
      <w:pPr>
        <w:pStyle w:val="Estilo2"/>
        <w:numPr>
          <w:ilvl w:val="0"/>
          <w:numId w:val="10"/>
        </w:numPr>
        <w:rPr>
          <w:noProof/>
        </w:rPr>
      </w:pPr>
      <w:r>
        <w:rPr>
          <w:noProof/>
        </w:rPr>
        <w:t xml:space="preserve">Para comprobar que todo esté sincronizado y </w:t>
      </w:r>
      <w:r w:rsidR="00812DA0">
        <w:rPr>
          <w:noProof/>
        </w:rPr>
        <w:t>funcionando escribimos en un archivo vinculado desde VSCode</w:t>
      </w:r>
      <w:r w:rsidR="0051050B">
        <w:rPr>
          <w:noProof/>
        </w:rPr>
        <w:t xml:space="preserve">, guardamos y nos vamos a el control de codigos escribimos el nombre en la barra y pulsamos el botón </w:t>
      </w:r>
      <w:r w:rsidR="0051050B">
        <w:rPr>
          <w:b/>
          <w:bCs/>
          <w:noProof/>
        </w:rPr>
        <w:t xml:space="preserve">Commit </w:t>
      </w:r>
      <w:r w:rsidR="0051050B">
        <w:rPr>
          <w:noProof/>
        </w:rPr>
        <w:t xml:space="preserve">o entramos en el menú y pulsamos </w:t>
      </w:r>
      <w:r w:rsidR="0051050B">
        <w:rPr>
          <w:b/>
          <w:bCs/>
          <w:noProof/>
        </w:rPr>
        <w:t>Push</w:t>
      </w:r>
    </w:p>
    <w:p w14:paraId="682B2AC4" w14:textId="3C97D062" w:rsidR="0061351E" w:rsidRDefault="0036206E" w:rsidP="0036206E">
      <w:pPr>
        <w:pStyle w:val="Estilo2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2211A7" wp14:editId="48BC807F">
                <wp:simplePos x="0" y="0"/>
                <wp:positionH relativeFrom="column">
                  <wp:posOffset>2284367</wp:posOffset>
                </wp:positionH>
                <wp:positionV relativeFrom="paragraph">
                  <wp:posOffset>123973</wp:posOffset>
                </wp:positionV>
                <wp:extent cx="112816" cy="635330"/>
                <wp:effectExtent l="57150" t="0" r="20955" b="50800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816" cy="635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6F6C1" id="Conector recto de flecha 142" o:spid="_x0000_s1026" type="#_x0000_t32" style="position:absolute;margin-left:179.85pt;margin-top:9.75pt;width:8.9pt;height:50.0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394DBB7" wp14:editId="598FEF00">
                <wp:simplePos x="0" y="0"/>
                <wp:positionH relativeFrom="column">
                  <wp:posOffset>716824</wp:posOffset>
                </wp:positionH>
                <wp:positionV relativeFrom="paragraph">
                  <wp:posOffset>545547</wp:posOffset>
                </wp:positionV>
                <wp:extent cx="219694" cy="190006"/>
                <wp:effectExtent l="0" t="0" r="28575" b="19685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4" cy="190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FE2EE" id="Rectángulo 141" o:spid="_x0000_s1026" style="position:absolute;margin-left:56.45pt;margin-top:42.95pt;width:17.3pt;height:14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D357A2" wp14:editId="3F437D0E">
                <wp:simplePos x="0" y="0"/>
                <wp:positionH relativeFrom="column">
                  <wp:posOffset>978081</wp:posOffset>
                </wp:positionH>
                <wp:positionV relativeFrom="paragraph">
                  <wp:posOffset>177412</wp:posOffset>
                </wp:positionV>
                <wp:extent cx="1288473" cy="451263"/>
                <wp:effectExtent l="0" t="0" r="26035" b="25400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451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811F5" id="Rectángulo 140" o:spid="_x0000_s1026" style="position:absolute;margin-left:77pt;margin-top:13.95pt;width:101.45pt;height:35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439E65" wp14:editId="1B732424">
            <wp:extent cx="4680000" cy="1638000"/>
            <wp:effectExtent l="0" t="0" r="6350" b="635"/>
            <wp:docPr id="137" name="Imagen 137" descr="pruebadecasa.html - Tema1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pruebadecasa.html - Tema1 [SSH: 192.168.0.214] - Visual Studio Code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" t="3707" r="12609" b="55753"/>
                    <a:stretch/>
                  </pic:blipFill>
                  <pic:spPr bwMode="auto">
                    <a:xfrm>
                      <a:off x="0" y="0"/>
                      <a:ext cx="4680000" cy="16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5A09" w14:textId="03329F83" w:rsidR="0036206E" w:rsidRDefault="00271BF6" w:rsidP="009347B0">
      <w:pPr>
        <w:pStyle w:val="Estilo2"/>
        <w:numPr>
          <w:ilvl w:val="0"/>
          <w:numId w:val="10"/>
        </w:numPr>
        <w:rPr>
          <w:noProof/>
        </w:rPr>
      </w:pPr>
      <w:r>
        <w:rPr>
          <w:noProof/>
        </w:rPr>
        <w:t xml:space="preserve">Al hacer esto, cambiará el boton a </w:t>
      </w:r>
      <w:r>
        <w:rPr>
          <w:b/>
          <w:bCs/>
          <w:noProof/>
        </w:rPr>
        <w:t xml:space="preserve">Sync Changes </w:t>
      </w:r>
      <w:r w:rsidR="00A52354">
        <w:rPr>
          <w:noProof/>
        </w:rPr>
        <w:t>y podemos comprobar el cambio desde GitHub</w:t>
      </w:r>
    </w:p>
    <w:p w14:paraId="674EB468" w14:textId="029A5218" w:rsidR="0036206E" w:rsidRDefault="0036206E" w:rsidP="0036206E">
      <w:pPr>
        <w:pStyle w:val="Estilo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6E1A04" wp14:editId="1D767FAC">
                <wp:simplePos x="0" y="0"/>
                <wp:positionH relativeFrom="column">
                  <wp:posOffset>1007770</wp:posOffset>
                </wp:positionH>
                <wp:positionV relativeFrom="paragraph">
                  <wp:posOffset>330959</wp:posOffset>
                </wp:positionV>
                <wp:extent cx="1169719" cy="243444"/>
                <wp:effectExtent l="0" t="0" r="11430" b="2349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719" cy="243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AAAC5" id="Rectángulo 139" o:spid="_x0000_s1026" style="position:absolute;margin-left:79.35pt;margin-top:26.05pt;width:92.1pt;height:19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0792F2" wp14:editId="0367E6E9">
            <wp:extent cx="4680000" cy="1432800"/>
            <wp:effectExtent l="0" t="0" r="6350" b="0"/>
            <wp:docPr id="138" name="Imagen 138" descr="pruebadecasa.html - Tema1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pruebadecasa.html - Tema1 [SSH: 192.168.0.214] - Visual Studio Cod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" t="3938" r="8097" b="58765"/>
                    <a:stretch/>
                  </pic:blipFill>
                  <pic:spPr bwMode="auto">
                    <a:xfrm>
                      <a:off x="0" y="0"/>
                      <a:ext cx="4680000" cy="14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A743" w14:textId="1A272736" w:rsidR="001B42DA" w:rsidRDefault="00A52354" w:rsidP="009347B0">
      <w:pPr>
        <w:pStyle w:val="Estilo2"/>
        <w:numPr>
          <w:ilvl w:val="0"/>
          <w:numId w:val="10"/>
        </w:numPr>
        <w:rPr>
          <w:noProof/>
        </w:rPr>
      </w:pPr>
      <w:r>
        <w:rPr>
          <w:noProof/>
        </w:rPr>
        <w:t>Si hacemos cambios al mismo tiempo desde VSCode y Github en la misma linea, al sincronizarlos de nuevo, nos aparecera este aviso:</w:t>
      </w:r>
    </w:p>
    <w:p w14:paraId="754C20E8" w14:textId="60B4C5D0" w:rsidR="0036206E" w:rsidRDefault="001B42DA" w:rsidP="001B42DA">
      <w:pPr>
        <w:pStyle w:val="Estilo2"/>
        <w:jc w:val="center"/>
        <w:rPr>
          <w:noProof/>
        </w:rPr>
      </w:pPr>
      <w:r>
        <w:rPr>
          <w:noProof/>
        </w:rPr>
        <w:drawing>
          <wp:inline distT="0" distB="0" distL="0" distR="0" wp14:anchorId="686612FE" wp14:editId="63BE81FD">
            <wp:extent cx="4680000" cy="1706400"/>
            <wp:effectExtent l="0" t="0" r="6350" b="8255"/>
            <wp:docPr id="143" name="Imagen 143" descr="pruebadecasa.html - Tema1 [SSH: 192.168.0.214]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pruebadecasa.html - Tema1 [SSH: 192.168.0.214] - Visual Studio Code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0" t="4192" r="8532" b="47112"/>
                    <a:stretch/>
                  </pic:blipFill>
                  <pic:spPr bwMode="auto">
                    <a:xfrm>
                      <a:off x="0" y="0"/>
                      <a:ext cx="4680000" cy="17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06E" w:rsidSect="00234B00">
      <w:headerReference w:type="default" r:id="rId62"/>
      <w:footerReference w:type="default" r:id="rId63"/>
      <w:pgSz w:w="11906" w:h="16838"/>
      <w:pgMar w:top="1418" w:right="1134" w:bottom="141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9EF87" w14:textId="77777777" w:rsidR="00C42E72" w:rsidRDefault="00C42E72" w:rsidP="00023E29">
      <w:pPr>
        <w:spacing w:after="0" w:line="240" w:lineRule="auto"/>
      </w:pPr>
      <w:r>
        <w:separator/>
      </w:r>
    </w:p>
  </w:endnote>
  <w:endnote w:type="continuationSeparator" w:id="0">
    <w:p w14:paraId="773A07B0" w14:textId="77777777" w:rsidR="00C42E72" w:rsidRDefault="00C42E72" w:rsidP="00023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E9036" w14:textId="77777777" w:rsidR="00023E29" w:rsidRPr="00023E29" w:rsidRDefault="00023E29">
    <w:pPr>
      <w:pStyle w:val="Piedepgina"/>
      <w:rPr>
        <w:color w:val="2F5496" w:themeColor="accent1" w:themeShade="BF"/>
      </w:rPr>
    </w:pPr>
    <w:r w:rsidRPr="00023E29">
      <w:rPr>
        <w:color w:val="2F5496" w:themeColor="accent1" w:themeShade="BF"/>
      </w:rPr>
      <w:t>María Criado Domínguez</w:t>
    </w:r>
  </w:p>
  <w:p w14:paraId="1C8F57DD" w14:textId="77777777" w:rsidR="00023E29" w:rsidRDefault="00023E2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89E8E" w14:textId="77777777" w:rsidR="00C42E72" w:rsidRDefault="00C42E72" w:rsidP="00023E29">
      <w:pPr>
        <w:spacing w:after="0" w:line="240" w:lineRule="auto"/>
      </w:pPr>
      <w:r>
        <w:separator/>
      </w:r>
    </w:p>
  </w:footnote>
  <w:footnote w:type="continuationSeparator" w:id="0">
    <w:p w14:paraId="2D6580F5" w14:textId="77777777" w:rsidR="00C42E72" w:rsidRDefault="00C42E72" w:rsidP="00023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7BB54" w14:textId="77777777" w:rsidR="00023E29" w:rsidRPr="00023E29" w:rsidRDefault="00023E29">
    <w:pPr>
      <w:pStyle w:val="Encabezado"/>
      <w:rPr>
        <w:color w:val="2F5496" w:themeColor="accent1" w:themeShade="BF"/>
      </w:rPr>
    </w:pPr>
    <w:r w:rsidRPr="00023E29">
      <w:rPr>
        <w:color w:val="2F5496" w:themeColor="accent1" w:themeShade="BF"/>
      </w:rPr>
      <w:t>Desarrollo en Entorno Servidor</w:t>
    </w:r>
    <w:r w:rsidRPr="00023E29">
      <w:rPr>
        <w:color w:val="2F5496" w:themeColor="accent1" w:themeShade="BF"/>
      </w:rPr>
      <w:ptab w:relativeTo="margin" w:alignment="center" w:leader="none"/>
    </w:r>
    <w:r w:rsidRPr="00023E29">
      <w:rPr>
        <w:color w:val="2F5496" w:themeColor="accent1" w:themeShade="BF"/>
      </w:rPr>
      <w:ptab w:relativeTo="margin" w:alignment="right" w:leader="none"/>
    </w:r>
    <w:r w:rsidRPr="00023E29">
      <w:rPr>
        <w:color w:val="2F5496" w:themeColor="accent1" w:themeShade="BF"/>
      </w:rPr>
      <w:t>Lucia Mateos Esteban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21E7"/>
    <w:multiLevelType w:val="hybridMultilevel"/>
    <w:tmpl w:val="BF1ACB62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0F1D7E"/>
    <w:multiLevelType w:val="hybridMultilevel"/>
    <w:tmpl w:val="B93CE2D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301998"/>
    <w:multiLevelType w:val="hybridMultilevel"/>
    <w:tmpl w:val="EA7E6D10"/>
    <w:lvl w:ilvl="0" w:tplc="CCD0F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605E0"/>
    <w:multiLevelType w:val="hybridMultilevel"/>
    <w:tmpl w:val="453EF1C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AE1049"/>
    <w:multiLevelType w:val="hybridMultilevel"/>
    <w:tmpl w:val="40AA16D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0A3AEF"/>
    <w:multiLevelType w:val="multilevel"/>
    <w:tmpl w:val="0C0A001D"/>
    <w:numStyleLink w:val="Estilo3"/>
  </w:abstractNum>
  <w:abstractNum w:abstractNumId="6" w15:restartNumberingAfterBreak="0">
    <w:nsid w:val="54602E48"/>
    <w:multiLevelType w:val="hybridMultilevel"/>
    <w:tmpl w:val="B0E8509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E64D5E"/>
    <w:multiLevelType w:val="hybridMultilevel"/>
    <w:tmpl w:val="B7F835B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354373"/>
    <w:multiLevelType w:val="multilevel"/>
    <w:tmpl w:val="0C0A001D"/>
    <w:numStyleLink w:val="Estilo3"/>
  </w:abstractNum>
  <w:abstractNum w:abstractNumId="9" w15:restartNumberingAfterBreak="0">
    <w:nsid w:val="5BA63396"/>
    <w:multiLevelType w:val="multilevel"/>
    <w:tmpl w:val="0C0A001D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b w:val="0"/>
        <w:color w:val="auto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asciiTheme="minorHAnsi" w:hAnsiTheme="minorHAnsi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62A7E16"/>
    <w:multiLevelType w:val="hybridMultilevel"/>
    <w:tmpl w:val="B0E85092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4200A5"/>
    <w:multiLevelType w:val="hybridMultilevel"/>
    <w:tmpl w:val="B0E8509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92304C"/>
    <w:multiLevelType w:val="hybridMultilevel"/>
    <w:tmpl w:val="25FED55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9846677">
    <w:abstractNumId w:val="2"/>
  </w:num>
  <w:num w:numId="2" w16cid:durableId="2100052516">
    <w:abstractNumId w:val="1"/>
  </w:num>
  <w:num w:numId="3" w16cid:durableId="155609357">
    <w:abstractNumId w:val="11"/>
  </w:num>
  <w:num w:numId="4" w16cid:durableId="1252467317">
    <w:abstractNumId w:val="6"/>
  </w:num>
  <w:num w:numId="5" w16cid:durableId="1991401058">
    <w:abstractNumId w:val="10"/>
  </w:num>
  <w:num w:numId="6" w16cid:durableId="1151020949">
    <w:abstractNumId w:val="0"/>
  </w:num>
  <w:num w:numId="7" w16cid:durableId="1292204209">
    <w:abstractNumId w:val="12"/>
  </w:num>
  <w:num w:numId="8" w16cid:durableId="1266114117">
    <w:abstractNumId w:val="4"/>
  </w:num>
  <w:num w:numId="9" w16cid:durableId="371468322">
    <w:abstractNumId w:val="7"/>
  </w:num>
  <w:num w:numId="10" w16cid:durableId="598679040">
    <w:abstractNumId w:val="3"/>
  </w:num>
  <w:num w:numId="11" w16cid:durableId="1550846347">
    <w:abstractNumId w:val="9"/>
  </w:num>
  <w:num w:numId="12" w16cid:durableId="1636328136">
    <w:abstractNumId w:val="8"/>
  </w:num>
  <w:num w:numId="13" w16cid:durableId="1146162518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50"/>
    <w:rsid w:val="000032B8"/>
    <w:rsid w:val="00007ED5"/>
    <w:rsid w:val="00023E29"/>
    <w:rsid w:val="000340DE"/>
    <w:rsid w:val="0004394F"/>
    <w:rsid w:val="00045AE0"/>
    <w:rsid w:val="0006522F"/>
    <w:rsid w:val="00065CD6"/>
    <w:rsid w:val="000718B3"/>
    <w:rsid w:val="00074CB4"/>
    <w:rsid w:val="00076B3A"/>
    <w:rsid w:val="0007743A"/>
    <w:rsid w:val="0008658B"/>
    <w:rsid w:val="00087FCE"/>
    <w:rsid w:val="00095392"/>
    <w:rsid w:val="000B0669"/>
    <w:rsid w:val="000C42DA"/>
    <w:rsid w:val="000D523F"/>
    <w:rsid w:val="000E367B"/>
    <w:rsid w:val="000E3DD5"/>
    <w:rsid w:val="00101464"/>
    <w:rsid w:val="0010751F"/>
    <w:rsid w:val="00122E68"/>
    <w:rsid w:val="00124535"/>
    <w:rsid w:val="00125027"/>
    <w:rsid w:val="00132CB1"/>
    <w:rsid w:val="00145D2C"/>
    <w:rsid w:val="0014750F"/>
    <w:rsid w:val="001674D8"/>
    <w:rsid w:val="00182FE8"/>
    <w:rsid w:val="00185A8B"/>
    <w:rsid w:val="00187830"/>
    <w:rsid w:val="001A601A"/>
    <w:rsid w:val="001B42DA"/>
    <w:rsid w:val="001B6DC8"/>
    <w:rsid w:val="001C29E4"/>
    <w:rsid w:val="001D78A5"/>
    <w:rsid w:val="001E7CFC"/>
    <w:rsid w:val="002228D5"/>
    <w:rsid w:val="002326A1"/>
    <w:rsid w:val="00234B00"/>
    <w:rsid w:val="00236773"/>
    <w:rsid w:val="002407DF"/>
    <w:rsid w:val="00252C23"/>
    <w:rsid w:val="00255096"/>
    <w:rsid w:val="00271341"/>
    <w:rsid w:val="00271BF6"/>
    <w:rsid w:val="002852D7"/>
    <w:rsid w:val="002858AE"/>
    <w:rsid w:val="00295A7F"/>
    <w:rsid w:val="002A74EA"/>
    <w:rsid w:val="002B2C0D"/>
    <w:rsid w:val="002D7FD8"/>
    <w:rsid w:val="002E55DA"/>
    <w:rsid w:val="00305F00"/>
    <w:rsid w:val="0031340C"/>
    <w:rsid w:val="0031470A"/>
    <w:rsid w:val="00321A0A"/>
    <w:rsid w:val="003425EC"/>
    <w:rsid w:val="0035224C"/>
    <w:rsid w:val="0035600A"/>
    <w:rsid w:val="0035730E"/>
    <w:rsid w:val="0036206E"/>
    <w:rsid w:val="0036207A"/>
    <w:rsid w:val="00363FBB"/>
    <w:rsid w:val="00376A09"/>
    <w:rsid w:val="003924B2"/>
    <w:rsid w:val="00393381"/>
    <w:rsid w:val="003A3EFD"/>
    <w:rsid w:val="003A60D3"/>
    <w:rsid w:val="003A6CC7"/>
    <w:rsid w:val="003B0879"/>
    <w:rsid w:val="003C16AE"/>
    <w:rsid w:val="003C6B3E"/>
    <w:rsid w:val="003D0579"/>
    <w:rsid w:val="003E0C73"/>
    <w:rsid w:val="003F0FD0"/>
    <w:rsid w:val="0041431A"/>
    <w:rsid w:val="0045236D"/>
    <w:rsid w:val="004705C4"/>
    <w:rsid w:val="00475752"/>
    <w:rsid w:val="00494012"/>
    <w:rsid w:val="004B0BBA"/>
    <w:rsid w:val="004C2E96"/>
    <w:rsid w:val="004C509D"/>
    <w:rsid w:val="004D5654"/>
    <w:rsid w:val="004E754C"/>
    <w:rsid w:val="004F15D6"/>
    <w:rsid w:val="00500872"/>
    <w:rsid w:val="00500AAD"/>
    <w:rsid w:val="00502660"/>
    <w:rsid w:val="00505463"/>
    <w:rsid w:val="0051050B"/>
    <w:rsid w:val="00522C58"/>
    <w:rsid w:val="00523621"/>
    <w:rsid w:val="005259AD"/>
    <w:rsid w:val="00540999"/>
    <w:rsid w:val="00555626"/>
    <w:rsid w:val="00565239"/>
    <w:rsid w:val="005667E4"/>
    <w:rsid w:val="00566BF8"/>
    <w:rsid w:val="00567614"/>
    <w:rsid w:val="00571D50"/>
    <w:rsid w:val="00576D95"/>
    <w:rsid w:val="0059047D"/>
    <w:rsid w:val="005A168D"/>
    <w:rsid w:val="005A2E23"/>
    <w:rsid w:val="005B7B62"/>
    <w:rsid w:val="005C201E"/>
    <w:rsid w:val="005C36E8"/>
    <w:rsid w:val="005D0AF8"/>
    <w:rsid w:val="005D24C6"/>
    <w:rsid w:val="005E19A4"/>
    <w:rsid w:val="005F2116"/>
    <w:rsid w:val="005F4320"/>
    <w:rsid w:val="005F4C7B"/>
    <w:rsid w:val="0060304C"/>
    <w:rsid w:val="00603B0F"/>
    <w:rsid w:val="0061351E"/>
    <w:rsid w:val="0062208D"/>
    <w:rsid w:val="00623DAA"/>
    <w:rsid w:val="006302FE"/>
    <w:rsid w:val="00635D59"/>
    <w:rsid w:val="00635F42"/>
    <w:rsid w:val="00644F27"/>
    <w:rsid w:val="006526D1"/>
    <w:rsid w:val="006635FE"/>
    <w:rsid w:val="0067122E"/>
    <w:rsid w:val="006842F2"/>
    <w:rsid w:val="00691351"/>
    <w:rsid w:val="006B0A1D"/>
    <w:rsid w:val="006B38DC"/>
    <w:rsid w:val="006D115F"/>
    <w:rsid w:val="006E1065"/>
    <w:rsid w:val="006E14B4"/>
    <w:rsid w:val="006E4FDF"/>
    <w:rsid w:val="006E533B"/>
    <w:rsid w:val="006F7FC0"/>
    <w:rsid w:val="00701A62"/>
    <w:rsid w:val="00702B2F"/>
    <w:rsid w:val="007051D6"/>
    <w:rsid w:val="00727291"/>
    <w:rsid w:val="00730A90"/>
    <w:rsid w:val="00750648"/>
    <w:rsid w:val="007512CB"/>
    <w:rsid w:val="00751C20"/>
    <w:rsid w:val="00752112"/>
    <w:rsid w:val="007521D3"/>
    <w:rsid w:val="007619BF"/>
    <w:rsid w:val="00780057"/>
    <w:rsid w:val="007871A9"/>
    <w:rsid w:val="007A12E5"/>
    <w:rsid w:val="007A1908"/>
    <w:rsid w:val="007A28EA"/>
    <w:rsid w:val="007A2EDE"/>
    <w:rsid w:val="007A7C94"/>
    <w:rsid w:val="007C5BB6"/>
    <w:rsid w:val="007D737B"/>
    <w:rsid w:val="007E3072"/>
    <w:rsid w:val="00802D21"/>
    <w:rsid w:val="00812DA0"/>
    <w:rsid w:val="008135AB"/>
    <w:rsid w:val="0082303E"/>
    <w:rsid w:val="00833545"/>
    <w:rsid w:val="0083439C"/>
    <w:rsid w:val="00847BFA"/>
    <w:rsid w:val="00864F1C"/>
    <w:rsid w:val="00867C55"/>
    <w:rsid w:val="00872AF5"/>
    <w:rsid w:val="00892453"/>
    <w:rsid w:val="00892F59"/>
    <w:rsid w:val="008951FC"/>
    <w:rsid w:val="00895DC0"/>
    <w:rsid w:val="008B4F49"/>
    <w:rsid w:val="008C5763"/>
    <w:rsid w:val="008D25E4"/>
    <w:rsid w:val="008D37A6"/>
    <w:rsid w:val="008E6EF1"/>
    <w:rsid w:val="00907174"/>
    <w:rsid w:val="009118FB"/>
    <w:rsid w:val="009347B0"/>
    <w:rsid w:val="00936C4F"/>
    <w:rsid w:val="009378AD"/>
    <w:rsid w:val="009418A7"/>
    <w:rsid w:val="0095696A"/>
    <w:rsid w:val="00974603"/>
    <w:rsid w:val="00977A2A"/>
    <w:rsid w:val="00986133"/>
    <w:rsid w:val="009956C2"/>
    <w:rsid w:val="009A5027"/>
    <w:rsid w:val="009B32AC"/>
    <w:rsid w:val="009C0F40"/>
    <w:rsid w:val="009C43B0"/>
    <w:rsid w:val="009D031A"/>
    <w:rsid w:val="009D3F0F"/>
    <w:rsid w:val="009E2F95"/>
    <w:rsid w:val="009F284A"/>
    <w:rsid w:val="00A13ABD"/>
    <w:rsid w:val="00A1556B"/>
    <w:rsid w:val="00A23CD1"/>
    <w:rsid w:val="00A33667"/>
    <w:rsid w:val="00A35FD9"/>
    <w:rsid w:val="00A37627"/>
    <w:rsid w:val="00A43758"/>
    <w:rsid w:val="00A51AE8"/>
    <w:rsid w:val="00A52354"/>
    <w:rsid w:val="00A73E3F"/>
    <w:rsid w:val="00A845C0"/>
    <w:rsid w:val="00A86745"/>
    <w:rsid w:val="00AC20A2"/>
    <w:rsid w:val="00AC7420"/>
    <w:rsid w:val="00AE45BD"/>
    <w:rsid w:val="00B077E4"/>
    <w:rsid w:val="00B07B07"/>
    <w:rsid w:val="00B15D18"/>
    <w:rsid w:val="00B2571D"/>
    <w:rsid w:val="00B25A99"/>
    <w:rsid w:val="00B30B4D"/>
    <w:rsid w:val="00B34B9F"/>
    <w:rsid w:val="00B35443"/>
    <w:rsid w:val="00B40796"/>
    <w:rsid w:val="00B43A95"/>
    <w:rsid w:val="00B50218"/>
    <w:rsid w:val="00B53CEA"/>
    <w:rsid w:val="00B53E33"/>
    <w:rsid w:val="00B84957"/>
    <w:rsid w:val="00B97738"/>
    <w:rsid w:val="00BA08DB"/>
    <w:rsid w:val="00BA1362"/>
    <w:rsid w:val="00BB164E"/>
    <w:rsid w:val="00BB1CCF"/>
    <w:rsid w:val="00BC40A5"/>
    <w:rsid w:val="00BD4DFD"/>
    <w:rsid w:val="00BD6A6F"/>
    <w:rsid w:val="00BE1B26"/>
    <w:rsid w:val="00BF7D79"/>
    <w:rsid w:val="00C01DEE"/>
    <w:rsid w:val="00C07B49"/>
    <w:rsid w:val="00C13A90"/>
    <w:rsid w:val="00C23B34"/>
    <w:rsid w:val="00C23C40"/>
    <w:rsid w:val="00C30549"/>
    <w:rsid w:val="00C35309"/>
    <w:rsid w:val="00C42E72"/>
    <w:rsid w:val="00C46DBB"/>
    <w:rsid w:val="00C542C7"/>
    <w:rsid w:val="00C57BDC"/>
    <w:rsid w:val="00C62304"/>
    <w:rsid w:val="00C623B6"/>
    <w:rsid w:val="00C62899"/>
    <w:rsid w:val="00C6291D"/>
    <w:rsid w:val="00C62E9F"/>
    <w:rsid w:val="00C705B9"/>
    <w:rsid w:val="00C75B29"/>
    <w:rsid w:val="00C777CD"/>
    <w:rsid w:val="00C86D02"/>
    <w:rsid w:val="00C957E1"/>
    <w:rsid w:val="00CA571B"/>
    <w:rsid w:val="00CB3D6F"/>
    <w:rsid w:val="00CB68A8"/>
    <w:rsid w:val="00CC5C73"/>
    <w:rsid w:val="00CD3E9D"/>
    <w:rsid w:val="00CE1D54"/>
    <w:rsid w:val="00CE780A"/>
    <w:rsid w:val="00CF2B8B"/>
    <w:rsid w:val="00D06EC3"/>
    <w:rsid w:val="00D22D68"/>
    <w:rsid w:val="00D23155"/>
    <w:rsid w:val="00D327A9"/>
    <w:rsid w:val="00D33FF5"/>
    <w:rsid w:val="00D55773"/>
    <w:rsid w:val="00D6069F"/>
    <w:rsid w:val="00D650B0"/>
    <w:rsid w:val="00D67621"/>
    <w:rsid w:val="00D71675"/>
    <w:rsid w:val="00D736B5"/>
    <w:rsid w:val="00D80970"/>
    <w:rsid w:val="00D87D04"/>
    <w:rsid w:val="00D9154F"/>
    <w:rsid w:val="00DA7709"/>
    <w:rsid w:val="00DB1B70"/>
    <w:rsid w:val="00DB3F86"/>
    <w:rsid w:val="00DC410C"/>
    <w:rsid w:val="00DD1CF2"/>
    <w:rsid w:val="00DE71FD"/>
    <w:rsid w:val="00E0221C"/>
    <w:rsid w:val="00E05AA3"/>
    <w:rsid w:val="00E06614"/>
    <w:rsid w:val="00E106D5"/>
    <w:rsid w:val="00E134D4"/>
    <w:rsid w:val="00E2295E"/>
    <w:rsid w:val="00E24E0A"/>
    <w:rsid w:val="00E32094"/>
    <w:rsid w:val="00E37EAD"/>
    <w:rsid w:val="00E62DAE"/>
    <w:rsid w:val="00E65BCD"/>
    <w:rsid w:val="00E761E3"/>
    <w:rsid w:val="00E7712A"/>
    <w:rsid w:val="00E800C4"/>
    <w:rsid w:val="00E90DC3"/>
    <w:rsid w:val="00E93C30"/>
    <w:rsid w:val="00EA671D"/>
    <w:rsid w:val="00EB4DD6"/>
    <w:rsid w:val="00EB6CEA"/>
    <w:rsid w:val="00EB7A74"/>
    <w:rsid w:val="00EC1379"/>
    <w:rsid w:val="00ED3EE8"/>
    <w:rsid w:val="00EE0CDD"/>
    <w:rsid w:val="00EE5C7B"/>
    <w:rsid w:val="00EE600C"/>
    <w:rsid w:val="00EE7CF5"/>
    <w:rsid w:val="00EF6E61"/>
    <w:rsid w:val="00F15853"/>
    <w:rsid w:val="00F21BC1"/>
    <w:rsid w:val="00F26E5F"/>
    <w:rsid w:val="00F27368"/>
    <w:rsid w:val="00F27C66"/>
    <w:rsid w:val="00F318BC"/>
    <w:rsid w:val="00F5013B"/>
    <w:rsid w:val="00F53B35"/>
    <w:rsid w:val="00F727DA"/>
    <w:rsid w:val="00F93C48"/>
    <w:rsid w:val="00F975E5"/>
    <w:rsid w:val="00FA0A27"/>
    <w:rsid w:val="00FB7AB2"/>
    <w:rsid w:val="00FC2E43"/>
    <w:rsid w:val="00FC6326"/>
    <w:rsid w:val="00FC6B4B"/>
    <w:rsid w:val="00FD4BA4"/>
    <w:rsid w:val="00FD4BE3"/>
    <w:rsid w:val="00FD6E97"/>
    <w:rsid w:val="00FE4269"/>
    <w:rsid w:val="00FE796C"/>
    <w:rsid w:val="00FF1E28"/>
    <w:rsid w:val="00FF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A5DA0"/>
  <w15:chartTrackingRefBased/>
  <w15:docId w15:val="{0EA6237A-EEAC-4B46-A092-AF9F210F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4F1C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569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3E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3E29"/>
  </w:style>
  <w:style w:type="paragraph" w:styleId="Piedepgina">
    <w:name w:val="footer"/>
    <w:basedOn w:val="Normal"/>
    <w:link w:val="PiedepginaCar"/>
    <w:uiPriority w:val="99"/>
    <w:unhideWhenUsed/>
    <w:rsid w:val="00023E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3E29"/>
  </w:style>
  <w:style w:type="paragraph" w:customStyle="1" w:styleId="Estilo2">
    <w:name w:val="Estilo2"/>
    <w:basedOn w:val="Normal"/>
    <w:qFormat/>
    <w:rsid w:val="00E800C4"/>
    <w:pPr>
      <w:spacing w:before="120" w:after="280" w:line="240" w:lineRule="auto"/>
      <w:jc w:val="both"/>
    </w:pPr>
    <w:rPr>
      <w:sz w:val="24"/>
    </w:rPr>
  </w:style>
  <w:style w:type="paragraph" w:customStyle="1" w:styleId="Estilo1">
    <w:name w:val="Estilo1"/>
    <w:basedOn w:val="Ttulo1"/>
    <w:next w:val="Estilo2"/>
    <w:qFormat/>
    <w:rsid w:val="00E800C4"/>
    <w:pPr>
      <w:jc w:val="center"/>
    </w:pPr>
    <w:rPr>
      <w:b/>
    </w:rPr>
  </w:style>
  <w:style w:type="character" w:customStyle="1" w:styleId="Ttulo1Car">
    <w:name w:val="Título 1 Car"/>
    <w:basedOn w:val="Fuentedeprrafopredeter"/>
    <w:link w:val="Ttulo1"/>
    <w:uiPriority w:val="9"/>
    <w:rsid w:val="00E80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64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147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47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70A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892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C5B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234B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4B00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9569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Estilo3">
    <w:name w:val="Estilo3"/>
    <w:uiPriority w:val="99"/>
    <w:rsid w:val="005A168D"/>
    <w:pPr>
      <w:numPr>
        <w:numId w:val="11"/>
      </w:numPr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5B7B62"/>
    <w:pPr>
      <w:spacing w:after="0" w:line="240" w:lineRule="auto"/>
      <w:ind w:left="220" w:hanging="220"/>
    </w:pPr>
  </w:style>
  <w:style w:type="paragraph" w:styleId="Prrafodelista">
    <w:name w:val="List Paragraph"/>
    <w:basedOn w:val="Normal"/>
    <w:uiPriority w:val="34"/>
    <w:qFormat/>
    <w:rsid w:val="005A168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845C0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845C0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A845C0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845C0"/>
    <w:pPr>
      <w:spacing w:after="100"/>
      <w:ind w:left="440"/>
    </w:pPr>
    <w:rPr>
      <w:rFonts w:eastAsiaTheme="minorEastAsia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A845C0"/>
    <w:pPr>
      <w:spacing w:after="100"/>
      <w:ind w:left="660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A845C0"/>
    <w:pPr>
      <w:spacing w:after="100"/>
      <w:ind w:left="880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A845C0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A845C0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A845C0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A845C0"/>
    <w:pPr>
      <w:spacing w:after="100"/>
      <w:ind w:left="1760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buntu.com/download/server" TargetMode="External"/><Relationship Id="rId18" Type="http://schemas.openxmlformats.org/officeDocument/2006/relationships/image" Target="media/image5.tmp"/><Relationship Id="rId26" Type="http://schemas.openxmlformats.org/officeDocument/2006/relationships/image" Target="media/image13.tmp"/><Relationship Id="rId39" Type="http://schemas.openxmlformats.org/officeDocument/2006/relationships/image" Target="media/image26.tmp"/><Relationship Id="rId21" Type="http://schemas.openxmlformats.org/officeDocument/2006/relationships/image" Target="media/image8.tmp"/><Relationship Id="rId34" Type="http://schemas.openxmlformats.org/officeDocument/2006/relationships/image" Target="media/image21.tmp"/><Relationship Id="rId42" Type="http://schemas.openxmlformats.org/officeDocument/2006/relationships/image" Target="media/image29.tmp"/><Relationship Id="rId47" Type="http://schemas.openxmlformats.org/officeDocument/2006/relationships/image" Target="media/image34.tmp"/><Relationship Id="rId50" Type="http://schemas.openxmlformats.org/officeDocument/2006/relationships/image" Target="media/image37.tmp"/><Relationship Id="rId55" Type="http://schemas.openxmlformats.org/officeDocument/2006/relationships/image" Target="media/image42.tmp"/><Relationship Id="rId63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tmp"/><Relationship Id="rId20" Type="http://schemas.openxmlformats.org/officeDocument/2006/relationships/image" Target="media/image7.tmp"/><Relationship Id="rId29" Type="http://schemas.openxmlformats.org/officeDocument/2006/relationships/image" Target="media/image16.tmp"/><Relationship Id="rId41" Type="http://schemas.openxmlformats.org/officeDocument/2006/relationships/image" Target="media/image28.tmp"/><Relationship Id="rId54" Type="http://schemas.openxmlformats.org/officeDocument/2006/relationships/image" Target="media/image41.tmp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37" Type="http://schemas.openxmlformats.org/officeDocument/2006/relationships/image" Target="media/image24.tmp"/><Relationship Id="rId40" Type="http://schemas.openxmlformats.org/officeDocument/2006/relationships/image" Target="media/image27.tmp"/><Relationship Id="rId45" Type="http://schemas.openxmlformats.org/officeDocument/2006/relationships/image" Target="media/image32.tmp"/><Relationship Id="rId53" Type="http://schemas.openxmlformats.org/officeDocument/2006/relationships/image" Target="media/image40.tmp"/><Relationship Id="rId58" Type="http://schemas.openxmlformats.org/officeDocument/2006/relationships/image" Target="media/image45.tmp"/><Relationship Id="rId5" Type="http://schemas.openxmlformats.org/officeDocument/2006/relationships/customXml" Target="../customXml/item5.xml"/><Relationship Id="rId15" Type="http://schemas.openxmlformats.org/officeDocument/2006/relationships/image" Target="media/image2.tmp"/><Relationship Id="rId23" Type="http://schemas.openxmlformats.org/officeDocument/2006/relationships/image" Target="media/image10.tmp"/><Relationship Id="rId28" Type="http://schemas.openxmlformats.org/officeDocument/2006/relationships/image" Target="media/image15.png"/><Relationship Id="rId36" Type="http://schemas.openxmlformats.org/officeDocument/2006/relationships/image" Target="media/image23.tmp"/><Relationship Id="rId49" Type="http://schemas.openxmlformats.org/officeDocument/2006/relationships/image" Target="media/image36.tmp"/><Relationship Id="rId57" Type="http://schemas.openxmlformats.org/officeDocument/2006/relationships/image" Target="media/image44.tmp"/><Relationship Id="rId61" Type="http://schemas.openxmlformats.org/officeDocument/2006/relationships/image" Target="media/image48.tmp"/><Relationship Id="rId10" Type="http://schemas.openxmlformats.org/officeDocument/2006/relationships/footnotes" Target="footnotes.xml"/><Relationship Id="rId19" Type="http://schemas.openxmlformats.org/officeDocument/2006/relationships/image" Target="media/image6.tmp"/><Relationship Id="rId31" Type="http://schemas.openxmlformats.org/officeDocument/2006/relationships/image" Target="media/image18.tmp"/><Relationship Id="rId44" Type="http://schemas.openxmlformats.org/officeDocument/2006/relationships/image" Target="media/image31.tmp"/><Relationship Id="rId52" Type="http://schemas.openxmlformats.org/officeDocument/2006/relationships/image" Target="media/image39.tmp"/><Relationship Id="rId60" Type="http://schemas.openxmlformats.org/officeDocument/2006/relationships/image" Target="media/image47.tmp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image" Target="media/image22.tmp"/><Relationship Id="rId43" Type="http://schemas.openxmlformats.org/officeDocument/2006/relationships/image" Target="media/image30.tmp"/><Relationship Id="rId48" Type="http://schemas.openxmlformats.org/officeDocument/2006/relationships/image" Target="media/image35.tmp"/><Relationship Id="rId56" Type="http://schemas.openxmlformats.org/officeDocument/2006/relationships/image" Target="media/image43.tmp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8.tmp"/><Relationship Id="rId3" Type="http://schemas.openxmlformats.org/officeDocument/2006/relationships/customXml" Target="../customXml/item3.xml"/><Relationship Id="rId12" Type="http://schemas.openxmlformats.org/officeDocument/2006/relationships/hyperlink" Target="https://www.virtualbox.org/" TargetMode="External"/><Relationship Id="rId17" Type="http://schemas.openxmlformats.org/officeDocument/2006/relationships/image" Target="media/image4.tmp"/><Relationship Id="rId25" Type="http://schemas.openxmlformats.org/officeDocument/2006/relationships/image" Target="media/image12.tmp"/><Relationship Id="rId33" Type="http://schemas.openxmlformats.org/officeDocument/2006/relationships/image" Target="media/image20.tmp"/><Relationship Id="rId38" Type="http://schemas.openxmlformats.org/officeDocument/2006/relationships/image" Target="media/image25.tmp"/><Relationship Id="rId46" Type="http://schemas.openxmlformats.org/officeDocument/2006/relationships/image" Target="media/image33.tmp"/><Relationship Id="rId59" Type="http://schemas.openxmlformats.org/officeDocument/2006/relationships/image" Target="media/image46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mno\Documents\Plantillas%20personalizadas%20de%20Office\Desarrollo%20en%20Entorno%20Servidor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2022-10-03T00:00:00</PublishDate>
  <Abstract/>
  <CompanyAddress>Desarrollo Web en Entorno Servidor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BD37A18A105CF4DA89FCDB3BCBB738D" ma:contentTypeVersion="14" ma:contentTypeDescription="Crear nuevo documento." ma:contentTypeScope="" ma:versionID="a09a15b0616d19f2c5fd582347fb588e">
  <xsd:schema xmlns:xsd="http://www.w3.org/2001/XMLSchema" xmlns:xs="http://www.w3.org/2001/XMLSchema" xmlns:p="http://schemas.microsoft.com/office/2006/metadata/properties" xmlns:ns3="16698c98-ac98-4dbf-8c88-0659bb4ef593" xmlns:ns4="42907671-fadb-4908-84c6-e435e57728e4" targetNamespace="http://schemas.microsoft.com/office/2006/metadata/properties" ma:root="true" ma:fieldsID="079074ede8f9622859147a109ebf21c2" ns3:_="" ns4:_="">
    <xsd:import namespace="16698c98-ac98-4dbf-8c88-0659bb4ef593"/>
    <xsd:import namespace="42907671-fadb-4908-84c6-e435e57728e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698c98-ac98-4dbf-8c88-0659bb4ef5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07671-fadb-4908-84c6-e435e57728e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287D9E-A812-4895-8FEE-8915652E70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525866-EA06-420F-BECA-E77C90B0B5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D654B31-BBF0-40A5-B2ED-B9EFBACF4D9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EC72C8D-F2A7-4D40-A879-0334F16F4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698c98-ac98-4dbf-8c88-0659bb4ef593"/>
    <ds:schemaRef ds:uri="42907671-fadb-4908-84c6-e435e57728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Desarrollo en Entorno Servidor</Template>
  <TotalTime>855</TotalTime>
  <Pages>19</Pages>
  <Words>1322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Daw 2</Company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instalación</dc:title>
  <dc:subject>Pasos necesarios para tener un servidor web</dc:subject>
  <dc:creator>Lucia Mateos esteban</dc:creator>
  <cp:keywords/>
  <dc:description/>
  <cp:lastModifiedBy>LUCÍA MATEOS ESTEBAN</cp:lastModifiedBy>
  <cp:revision>310</cp:revision>
  <cp:lastPrinted>2022-10-02T21:52:00Z</cp:lastPrinted>
  <dcterms:created xsi:type="dcterms:W3CDTF">2022-09-27T08:48:00Z</dcterms:created>
  <dcterms:modified xsi:type="dcterms:W3CDTF">2022-10-02T21:52:00Z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0x010100DBD37A18A105CF4DA89FCDB3BCBB738D</vt:lpwstr>
  </property>
</Properties>
</file>